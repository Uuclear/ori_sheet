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E6F9E06" w14:textId="77777777" w:rsidR="00000000" w:rsidRDefault="00000000">
      <w:pPr>
        <w:jc w:val="center"/>
        <w:rPr>
          <w:rFonts w:ascii="仿宋_GB2312" w:eastAsia="仿宋_GB2312" w:hint="eastAsia"/>
          <w:b/>
          <w:sz w:val="44"/>
        </w:rPr>
      </w:pPr>
      <w:r>
        <w:rPr>
          <w:rFonts w:ascii="仿宋_GB2312" w:eastAsia="仿宋_GB2312" w:hint="eastAsia"/>
          <w:b/>
          <w:sz w:val="44"/>
        </w:rPr>
        <w:t>上海建科检验检测认证有限公司</w:t>
      </w:r>
    </w:p>
    <w:p w14:paraId="3B0E1310" w14:textId="77777777" w:rsidR="00000000" w:rsidRDefault="00000000">
      <w:pPr>
        <w:jc w:val="center"/>
        <w:rPr>
          <w:rFonts w:ascii="仿宋_GB2312" w:eastAsia="仿宋_GB2312" w:hint="eastAsia"/>
          <w:b/>
          <w:sz w:val="44"/>
          <w:szCs w:val="22"/>
        </w:rPr>
      </w:pPr>
      <w:r>
        <w:rPr>
          <w:rFonts w:ascii="仿宋_GB2312" w:eastAsia="仿宋_GB2312" w:hint="eastAsia"/>
          <w:b/>
          <w:sz w:val="44"/>
          <w:szCs w:val="22"/>
        </w:rPr>
        <w:t>回填土密度检测报告（环刀法）</w:t>
      </w:r>
    </w:p>
    <w:p w14:paraId="25FE2036" w14:textId="77777777" w:rsidR="00000000" w:rsidRDefault="00000000">
      <w:pPr>
        <w:ind w:firstLineChars="3800" w:firstLine="7980"/>
        <w:jc w:val="left"/>
        <w:rPr>
          <w:rFonts w:ascii="仿宋_GB2312" w:eastAsia="仿宋_GB2312" w:hAnsi="仿宋"/>
          <w:kern w:val="0"/>
          <w:szCs w:val="21"/>
        </w:rPr>
      </w:pPr>
      <w:r>
        <w:rPr>
          <w:rFonts w:ascii="仿宋_GB2312" w:eastAsia="仿宋_GB2312" w:hAnsi="仿宋" w:hint="eastAsia"/>
          <w:kern w:val="0"/>
          <w:szCs w:val="21"/>
        </w:rPr>
        <w:t>委托编号：</w:t>
      </w:r>
    </w:p>
    <w:p w14:paraId="0C5D5ABD" w14:textId="77777777" w:rsidR="00000000" w:rsidRDefault="00000000">
      <w:pPr>
        <w:rPr>
          <w:rFonts w:ascii="仿宋_GB2312" w:eastAsia="仿宋_GB2312" w:hAnsi="仿宋"/>
          <w:kern w:val="0"/>
          <w:szCs w:val="21"/>
        </w:rPr>
      </w:pPr>
      <w:r>
        <w:rPr>
          <w:rFonts w:ascii="仿宋_GB2312" w:eastAsia="仿宋_GB2312" w:hAnsi="仿宋" w:hint="eastAsia"/>
          <w:kern w:val="0"/>
          <w:szCs w:val="21"/>
        </w:rPr>
        <w:t xml:space="preserve">检测性质：   </w:t>
      </w:r>
      <w:r>
        <w:rPr>
          <w:rFonts w:ascii="仿宋_GB2312" w:eastAsia="仿宋_GB2312" w:hint="eastAsia"/>
          <w:szCs w:val="21"/>
        </w:rPr>
        <w:t xml:space="preserve">                   </w:t>
      </w:r>
      <w:r>
        <w:rPr>
          <w:rFonts w:ascii="仿宋_GB2312" w:eastAsia="仿宋_GB2312" w:hAnsi="仿宋" w:hint="eastAsia"/>
          <w:kern w:val="0"/>
          <w:szCs w:val="21"/>
        </w:rPr>
        <w:t>共    页   第    页                         报告编号：</w:t>
      </w:r>
    </w:p>
    <w:tbl>
      <w:tblPr>
        <w:tblpPr w:leftFromText="180" w:rightFromText="180" w:vertAnchor="text" w:horzAnchor="margin" w:tblpY="10"/>
        <w:tblOverlap w:val="never"/>
        <w:tblW w:w="103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
        <w:gridCol w:w="851"/>
        <w:gridCol w:w="851"/>
        <w:gridCol w:w="1723"/>
        <w:gridCol w:w="420"/>
        <w:gridCol w:w="1365"/>
        <w:gridCol w:w="280"/>
        <w:gridCol w:w="945"/>
        <w:gridCol w:w="765"/>
        <w:gridCol w:w="945"/>
        <w:gridCol w:w="645"/>
      </w:tblGrid>
      <w:tr w:rsidR="00294D44" w14:paraId="32C9DB12" w14:textId="77777777" w:rsidTr="00294D44">
        <w:trPr>
          <w:cantSplit/>
          <w:trHeight w:val="544"/>
        </w:trPr>
        <w:tc>
          <w:tcPr>
            <w:tcW w:w="1525" w:type="dxa"/>
            <w:tcBorders>
              <w:top w:val="single" w:sz="4" w:space="0" w:color="auto"/>
              <w:left w:val="single" w:sz="4" w:space="0" w:color="auto"/>
              <w:bottom w:val="single" w:sz="4" w:space="0" w:color="auto"/>
              <w:right w:val="single" w:sz="4" w:space="0" w:color="auto"/>
            </w:tcBorders>
            <w:vAlign w:val="center"/>
          </w:tcPr>
          <w:p w14:paraId="60ADECE4" w14:textId="77777777" w:rsidR="00294D44" w:rsidRDefault="00294D44" w:rsidP="00294D44">
            <w:pPr>
              <w:pStyle w:val="p0"/>
              <w:jc w:val="center"/>
              <w:rPr>
                <w:rFonts w:ascii="仿宋_GB2312" w:eastAsia="仿宋_GB2312" w:hAnsi="宋体" w:hint="eastAsia"/>
              </w:rPr>
            </w:pPr>
            <w:r>
              <w:rPr>
                <w:rFonts w:ascii="仿宋_GB2312" w:eastAsia="仿宋_GB2312" w:hAnsi="宋体" w:hint="eastAsia"/>
              </w:rPr>
              <w:t>委托单位</w:t>
            </w:r>
          </w:p>
        </w:tc>
        <w:tc>
          <w:tcPr>
            <w:tcW w:w="3845" w:type="dxa"/>
            <w:gridSpan w:val="4"/>
            <w:tcBorders>
              <w:top w:val="single" w:sz="4" w:space="0" w:color="auto"/>
              <w:left w:val="single" w:sz="4" w:space="0" w:color="auto"/>
              <w:bottom w:val="single" w:sz="4" w:space="0" w:color="auto"/>
              <w:right w:val="single" w:sz="4" w:space="0" w:color="auto"/>
            </w:tcBorders>
            <w:vAlign w:val="center"/>
          </w:tcPr>
          <w:p w14:paraId="0B65D9D9" w14:textId="77777777" w:rsidR="00294D44" w:rsidRDefault="00294D44" w:rsidP="00294D44">
            <w:pPr>
              <w:pStyle w:val="p0"/>
              <w:ind w:right="-334"/>
              <w:rPr>
                <w:rFonts w:ascii="仿宋_GB2312" w:eastAsia="仿宋_GB2312" w:hint="eastAsia"/>
                <w:kern w:val="2"/>
              </w:rPr>
            </w:pPr>
          </w:p>
        </w:tc>
        <w:tc>
          <w:tcPr>
            <w:tcW w:w="1365" w:type="dxa"/>
            <w:tcBorders>
              <w:top w:val="single" w:sz="4" w:space="0" w:color="auto"/>
              <w:left w:val="single" w:sz="4" w:space="0" w:color="auto"/>
              <w:bottom w:val="single" w:sz="4" w:space="0" w:color="auto"/>
              <w:right w:val="single" w:sz="4" w:space="0" w:color="auto"/>
            </w:tcBorders>
            <w:vAlign w:val="center"/>
          </w:tcPr>
          <w:p w14:paraId="5D630657" w14:textId="77777777" w:rsidR="00294D44" w:rsidRDefault="00294D44" w:rsidP="00294D44">
            <w:pPr>
              <w:pStyle w:val="p0"/>
              <w:jc w:val="center"/>
              <w:rPr>
                <w:rFonts w:ascii="仿宋_GB2312" w:eastAsia="仿宋_GB2312" w:hAnsi="宋体" w:hint="eastAsia"/>
              </w:rPr>
            </w:pPr>
            <w:r>
              <w:rPr>
                <w:rFonts w:ascii="仿宋_GB2312" w:eastAsia="仿宋_GB2312" w:hint="eastAsia"/>
              </w:rPr>
              <w:t>联系方式</w:t>
            </w:r>
          </w:p>
        </w:tc>
        <w:tc>
          <w:tcPr>
            <w:tcW w:w="3580" w:type="dxa"/>
            <w:gridSpan w:val="5"/>
            <w:tcBorders>
              <w:top w:val="single" w:sz="4" w:space="0" w:color="auto"/>
              <w:left w:val="single" w:sz="4" w:space="0" w:color="auto"/>
              <w:bottom w:val="single" w:sz="4" w:space="0" w:color="auto"/>
              <w:right w:val="single" w:sz="4" w:space="0" w:color="auto"/>
            </w:tcBorders>
            <w:vAlign w:val="center"/>
          </w:tcPr>
          <w:p w14:paraId="3AF70D66" w14:textId="77777777" w:rsidR="00294D44" w:rsidRDefault="00294D44" w:rsidP="00294D44">
            <w:pPr>
              <w:pStyle w:val="p0"/>
              <w:ind w:right="-334"/>
              <w:rPr>
                <w:rFonts w:ascii="仿宋_GB2312" w:eastAsia="仿宋_GB2312"/>
                <w:kern w:val="2"/>
              </w:rPr>
            </w:pPr>
          </w:p>
        </w:tc>
      </w:tr>
      <w:tr w:rsidR="00294D44" w14:paraId="1DF9D40A" w14:textId="77777777" w:rsidTr="00294D44">
        <w:trPr>
          <w:cantSplit/>
          <w:trHeight w:val="544"/>
        </w:trPr>
        <w:tc>
          <w:tcPr>
            <w:tcW w:w="1525" w:type="dxa"/>
            <w:tcBorders>
              <w:top w:val="single" w:sz="4" w:space="0" w:color="auto"/>
              <w:left w:val="single" w:sz="4" w:space="0" w:color="auto"/>
              <w:bottom w:val="single" w:sz="4" w:space="0" w:color="auto"/>
              <w:right w:val="single" w:sz="4" w:space="0" w:color="auto"/>
            </w:tcBorders>
            <w:vAlign w:val="center"/>
          </w:tcPr>
          <w:p w14:paraId="04E6134A" w14:textId="77777777" w:rsidR="00294D44" w:rsidRDefault="00294D44" w:rsidP="00294D44">
            <w:pPr>
              <w:pStyle w:val="p0"/>
              <w:jc w:val="center"/>
              <w:rPr>
                <w:rFonts w:ascii="仿宋_GB2312" w:eastAsia="仿宋_GB2312" w:hAnsi="宋体" w:hint="eastAsia"/>
              </w:rPr>
            </w:pPr>
            <w:r>
              <w:rPr>
                <w:rFonts w:ascii="仿宋_GB2312" w:eastAsia="仿宋_GB2312" w:hAnsi="宋体" w:hint="eastAsia"/>
              </w:rPr>
              <w:t>工程名称</w:t>
            </w:r>
          </w:p>
        </w:tc>
        <w:tc>
          <w:tcPr>
            <w:tcW w:w="3845" w:type="dxa"/>
            <w:gridSpan w:val="4"/>
            <w:tcBorders>
              <w:top w:val="single" w:sz="4" w:space="0" w:color="auto"/>
              <w:left w:val="single" w:sz="4" w:space="0" w:color="auto"/>
              <w:bottom w:val="single" w:sz="4" w:space="0" w:color="auto"/>
              <w:right w:val="single" w:sz="4" w:space="0" w:color="auto"/>
            </w:tcBorders>
            <w:vAlign w:val="center"/>
          </w:tcPr>
          <w:p w14:paraId="097EB7E2" w14:textId="77777777" w:rsidR="00294D44" w:rsidRDefault="00294D44" w:rsidP="00294D44">
            <w:pPr>
              <w:pStyle w:val="p0"/>
              <w:ind w:right="-334"/>
              <w:rPr>
                <w:rFonts w:ascii="仿宋_GB2312" w:eastAsia="仿宋_GB2312"/>
                <w:kern w:val="2"/>
              </w:rPr>
            </w:pPr>
          </w:p>
        </w:tc>
        <w:tc>
          <w:tcPr>
            <w:tcW w:w="1365" w:type="dxa"/>
            <w:tcBorders>
              <w:top w:val="single" w:sz="4" w:space="0" w:color="auto"/>
              <w:left w:val="single" w:sz="4" w:space="0" w:color="auto"/>
              <w:bottom w:val="single" w:sz="4" w:space="0" w:color="auto"/>
              <w:right w:val="single" w:sz="4" w:space="0" w:color="auto"/>
            </w:tcBorders>
            <w:vAlign w:val="center"/>
          </w:tcPr>
          <w:p w14:paraId="5D60FCD7" w14:textId="77777777" w:rsidR="00294D44" w:rsidRDefault="00294D44" w:rsidP="00294D44">
            <w:pPr>
              <w:pStyle w:val="p0"/>
              <w:jc w:val="center"/>
              <w:rPr>
                <w:rFonts w:ascii="仿宋_GB2312" w:eastAsia="仿宋_GB2312" w:hAnsi="宋体" w:hint="eastAsia"/>
              </w:rPr>
            </w:pPr>
            <w:r>
              <w:rPr>
                <w:rFonts w:ascii="仿宋_GB2312" w:eastAsia="仿宋_GB2312" w:hAnsi="宋体" w:hint="eastAsia"/>
              </w:rPr>
              <w:t>单位地址</w:t>
            </w:r>
          </w:p>
        </w:tc>
        <w:tc>
          <w:tcPr>
            <w:tcW w:w="3580" w:type="dxa"/>
            <w:gridSpan w:val="5"/>
            <w:tcBorders>
              <w:top w:val="single" w:sz="4" w:space="0" w:color="auto"/>
              <w:left w:val="single" w:sz="4" w:space="0" w:color="auto"/>
              <w:bottom w:val="single" w:sz="4" w:space="0" w:color="auto"/>
              <w:right w:val="single" w:sz="4" w:space="0" w:color="auto"/>
            </w:tcBorders>
            <w:vAlign w:val="center"/>
          </w:tcPr>
          <w:p w14:paraId="6CD0B698" w14:textId="77777777" w:rsidR="00294D44" w:rsidRDefault="00294D44" w:rsidP="00294D44">
            <w:pPr>
              <w:pStyle w:val="p0"/>
              <w:ind w:right="-334"/>
              <w:rPr>
                <w:rFonts w:ascii="仿宋_GB2312" w:eastAsia="仿宋_GB2312" w:hint="eastAsia"/>
                <w:kern w:val="2"/>
              </w:rPr>
            </w:pPr>
          </w:p>
        </w:tc>
      </w:tr>
      <w:tr w:rsidR="00294D44" w14:paraId="678CDF10" w14:textId="77777777" w:rsidTr="00294D44">
        <w:trPr>
          <w:cantSplit/>
          <w:trHeight w:val="544"/>
        </w:trPr>
        <w:tc>
          <w:tcPr>
            <w:tcW w:w="1525" w:type="dxa"/>
            <w:tcBorders>
              <w:top w:val="single" w:sz="4" w:space="0" w:color="auto"/>
              <w:left w:val="single" w:sz="4" w:space="0" w:color="auto"/>
              <w:bottom w:val="single" w:sz="4" w:space="0" w:color="auto"/>
              <w:right w:val="single" w:sz="4" w:space="0" w:color="auto"/>
            </w:tcBorders>
            <w:vAlign w:val="center"/>
          </w:tcPr>
          <w:p w14:paraId="14484FFD" w14:textId="77777777" w:rsidR="00294D44" w:rsidRDefault="00294D44" w:rsidP="00294D44">
            <w:pPr>
              <w:pStyle w:val="p0"/>
              <w:jc w:val="center"/>
              <w:rPr>
                <w:rFonts w:ascii="仿宋_GB2312" w:eastAsia="仿宋_GB2312" w:hAnsi="宋体" w:hint="eastAsia"/>
              </w:rPr>
            </w:pPr>
            <w:r>
              <w:rPr>
                <w:rFonts w:ascii="仿宋_GB2312" w:eastAsia="仿宋_GB2312" w:hAnsi="宋体" w:hint="eastAsia"/>
              </w:rPr>
              <w:t>工程地址</w:t>
            </w:r>
          </w:p>
        </w:tc>
        <w:tc>
          <w:tcPr>
            <w:tcW w:w="3845" w:type="dxa"/>
            <w:gridSpan w:val="4"/>
            <w:tcBorders>
              <w:top w:val="single" w:sz="4" w:space="0" w:color="auto"/>
              <w:left w:val="single" w:sz="4" w:space="0" w:color="auto"/>
              <w:bottom w:val="single" w:sz="4" w:space="0" w:color="auto"/>
              <w:right w:val="single" w:sz="4" w:space="0" w:color="auto"/>
            </w:tcBorders>
            <w:vAlign w:val="center"/>
          </w:tcPr>
          <w:p w14:paraId="353153E9" w14:textId="77777777" w:rsidR="00294D44" w:rsidRDefault="00294D44" w:rsidP="00294D44">
            <w:pPr>
              <w:pStyle w:val="p0"/>
              <w:ind w:right="-334"/>
              <w:rPr>
                <w:rFonts w:ascii="仿宋_GB2312" w:eastAsia="仿宋_GB2312" w:hint="eastAsia"/>
                <w:kern w:val="2"/>
              </w:rPr>
            </w:pPr>
          </w:p>
        </w:tc>
        <w:tc>
          <w:tcPr>
            <w:tcW w:w="1365" w:type="dxa"/>
            <w:tcBorders>
              <w:top w:val="single" w:sz="4" w:space="0" w:color="auto"/>
              <w:left w:val="single" w:sz="4" w:space="0" w:color="auto"/>
              <w:bottom w:val="single" w:sz="4" w:space="0" w:color="auto"/>
              <w:right w:val="single" w:sz="4" w:space="0" w:color="auto"/>
            </w:tcBorders>
            <w:vAlign w:val="center"/>
          </w:tcPr>
          <w:p w14:paraId="406CD18F" w14:textId="77777777" w:rsidR="00294D44" w:rsidRDefault="00294D44" w:rsidP="00294D44">
            <w:pPr>
              <w:pStyle w:val="p0"/>
              <w:jc w:val="center"/>
              <w:rPr>
                <w:rFonts w:ascii="仿宋_GB2312" w:eastAsia="仿宋_GB2312" w:hAnsi="宋体" w:hint="eastAsia"/>
              </w:rPr>
            </w:pPr>
            <w:r>
              <w:rPr>
                <w:rFonts w:ascii="仿宋_GB2312" w:eastAsia="仿宋_GB2312" w:hAnsi="宋体" w:hint="eastAsia"/>
              </w:rPr>
              <w:t>委托日期</w:t>
            </w:r>
          </w:p>
        </w:tc>
        <w:tc>
          <w:tcPr>
            <w:tcW w:w="3580" w:type="dxa"/>
            <w:gridSpan w:val="5"/>
            <w:tcBorders>
              <w:top w:val="single" w:sz="4" w:space="0" w:color="auto"/>
              <w:left w:val="single" w:sz="4" w:space="0" w:color="auto"/>
              <w:bottom w:val="single" w:sz="4" w:space="0" w:color="auto"/>
              <w:right w:val="single" w:sz="4" w:space="0" w:color="auto"/>
            </w:tcBorders>
            <w:vAlign w:val="center"/>
          </w:tcPr>
          <w:p w14:paraId="29B03278" w14:textId="77777777" w:rsidR="00294D44" w:rsidRDefault="00294D44" w:rsidP="00294D44">
            <w:pPr>
              <w:pStyle w:val="p0"/>
              <w:ind w:right="-334"/>
              <w:rPr>
                <w:rFonts w:ascii="仿宋_GB2312" w:eastAsia="仿宋_GB2312"/>
                <w:kern w:val="2"/>
              </w:rPr>
            </w:pPr>
          </w:p>
        </w:tc>
      </w:tr>
      <w:tr w:rsidR="00294D44" w14:paraId="665B0B2F" w14:textId="77777777" w:rsidTr="00294D44">
        <w:trPr>
          <w:cantSplit/>
          <w:trHeight w:val="544"/>
        </w:trPr>
        <w:tc>
          <w:tcPr>
            <w:tcW w:w="1525" w:type="dxa"/>
            <w:tcBorders>
              <w:top w:val="single" w:sz="4" w:space="0" w:color="auto"/>
              <w:left w:val="single" w:sz="4" w:space="0" w:color="auto"/>
              <w:bottom w:val="single" w:sz="4" w:space="0" w:color="auto"/>
              <w:right w:val="single" w:sz="4" w:space="0" w:color="auto"/>
            </w:tcBorders>
            <w:vAlign w:val="center"/>
          </w:tcPr>
          <w:p w14:paraId="22564EDE" w14:textId="77777777" w:rsidR="00294D44" w:rsidRDefault="00294D44" w:rsidP="00294D44">
            <w:pPr>
              <w:pStyle w:val="p0"/>
              <w:ind w:right="71"/>
              <w:jc w:val="center"/>
              <w:rPr>
                <w:rFonts w:ascii="仿宋_GB2312" w:eastAsia="仿宋_GB2312" w:hint="eastAsia"/>
              </w:rPr>
            </w:pPr>
            <w:r>
              <w:rPr>
                <w:rFonts w:ascii="仿宋_GB2312" w:eastAsia="仿宋_GB2312" w:hAnsi="宋体" w:hint="eastAsia"/>
              </w:rPr>
              <w:t>工程部位</w:t>
            </w:r>
          </w:p>
        </w:tc>
        <w:tc>
          <w:tcPr>
            <w:tcW w:w="3845" w:type="dxa"/>
            <w:gridSpan w:val="4"/>
            <w:tcBorders>
              <w:top w:val="single" w:sz="4" w:space="0" w:color="auto"/>
              <w:left w:val="single" w:sz="4" w:space="0" w:color="auto"/>
              <w:bottom w:val="single" w:sz="4" w:space="0" w:color="auto"/>
              <w:right w:val="single" w:sz="4" w:space="0" w:color="auto"/>
            </w:tcBorders>
            <w:vAlign w:val="center"/>
          </w:tcPr>
          <w:p w14:paraId="641C5D42" w14:textId="77777777" w:rsidR="00294D44" w:rsidRDefault="00294D44" w:rsidP="00294D44">
            <w:pPr>
              <w:pStyle w:val="p0"/>
              <w:ind w:right="-334"/>
              <w:rPr>
                <w:rFonts w:ascii="仿宋_GB2312" w:eastAsia="仿宋_GB2312"/>
                <w:kern w:val="2"/>
              </w:rPr>
            </w:pPr>
          </w:p>
        </w:tc>
        <w:tc>
          <w:tcPr>
            <w:tcW w:w="1365" w:type="dxa"/>
            <w:tcBorders>
              <w:top w:val="single" w:sz="4" w:space="0" w:color="auto"/>
              <w:left w:val="single" w:sz="4" w:space="0" w:color="auto"/>
              <w:bottom w:val="single" w:sz="4" w:space="0" w:color="auto"/>
              <w:right w:val="single" w:sz="4" w:space="0" w:color="auto"/>
            </w:tcBorders>
            <w:vAlign w:val="center"/>
          </w:tcPr>
          <w:p w14:paraId="2F32992D" w14:textId="77777777" w:rsidR="00294D44" w:rsidRDefault="00294D44" w:rsidP="00294D44">
            <w:pPr>
              <w:pStyle w:val="p0"/>
              <w:jc w:val="center"/>
              <w:rPr>
                <w:rFonts w:ascii="仿宋_GB2312" w:eastAsia="仿宋_GB2312" w:hAnsi="宋体" w:hint="eastAsia"/>
              </w:rPr>
            </w:pPr>
            <w:r>
              <w:rPr>
                <w:rFonts w:ascii="仿宋_GB2312" w:eastAsia="仿宋_GB2312" w:hAnsi="宋体" w:hint="eastAsia"/>
              </w:rPr>
              <w:t>报告日期</w:t>
            </w:r>
          </w:p>
        </w:tc>
        <w:tc>
          <w:tcPr>
            <w:tcW w:w="3580" w:type="dxa"/>
            <w:gridSpan w:val="5"/>
            <w:tcBorders>
              <w:top w:val="single" w:sz="4" w:space="0" w:color="auto"/>
              <w:left w:val="single" w:sz="4" w:space="0" w:color="auto"/>
              <w:bottom w:val="single" w:sz="4" w:space="0" w:color="auto"/>
              <w:right w:val="single" w:sz="4" w:space="0" w:color="auto"/>
            </w:tcBorders>
            <w:vAlign w:val="center"/>
          </w:tcPr>
          <w:p w14:paraId="432B11EA" w14:textId="77777777" w:rsidR="00294D44" w:rsidRDefault="00294D44" w:rsidP="00294D44">
            <w:pPr>
              <w:pStyle w:val="p0"/>
              <w:ind w:right="-334"/>
              <w:rPr>
                <w:rFonts w:ascii="仿宋_GB2312" w:eastAsia="仿宋_GB2312"/>
                <w:kern w:val="2"/>
              </w:rPr>
            </w:pPr>
          </w:p>
        </w:tc>
      </w:tr>
      <w:tr w:rsidR="00294D44" w14:paraId="083039B7" w14:textId="77777777" w:rsidTr="00294D44">
        <w:trPr>
          <w:cantSplit/>
          <w:trHeight w:val="544"/>
        </w:trPr>
        <w:tc>
          <w:tcPr>
            <w:tcW w:w="1525" w:type="dxa"/>
            <w:tcBorders>
              <w:top w:val="single" w:sz="4" w:space="0" w:color="auto"/>
              <w:left w:val="single" w:sz="4" w:space="0" w:color="auto"/>
              <w:bottom w:val="single" w:sz="4" w:space="0" w:color="auto"/>
              <w:right w:val="single" w:sz="4" w:space="0" w:color="auto"/>
            </w:tcBorders>
            <w:vAlign w:val="center"/>
          </w:tcPr>
          <w:p w14:paraId="4DC8E75C" w14:textId="77777777" w:rsidR="00294D44" w:rsidRDefault="00294D44" w:rsidP="00294D44">
            <w:pPr>
              <w:pStyle w:val="p0"/>
              <w:ind w:right="71"/>
              <w:jc w:val="center"/>
              <w:rPr>
                <w:rFonts w:ascii="仿宋_GB2312" w:eastAsia="仿宋_GB2312" w:hAnsi="宋体" w:hint="eastAsia"/>
              </w:rPr>
            </w:pPr>
            <w:r>
              <w:rPr>
                <w:rFonts w:ascii="仿宋_GB2312" w:eastAsia="仿宋_GB2312" w:hAnsi="宋体" w:hint="eastAsia"/>
              </w:rPr>
              <w:t>样品名称</w:t>
            </w:r>
          </w:p>
        </w:tc>
        <w:tc>
          <w:tcPr>
            <w:tcW w:w="3845" w:type="dxa"/>
            <w:gridSpan w:val="4"/>
            <w:tcBorders>
              <w:top w:val="single" w:sz="4" w:space="0" w:color="auto"/>
              <w:left w:val="single" w:sz="4" w:space="0" w:color="auto"/>
              <w:bottom w:val="single" w:sz="4" w:space="0" w:color="auto"/>
              <w:right w:val="single" w:sz="4" w:space="0" w:color="auto"/>
            </w:tcBorders>
            <w:vAlign w:val="center"/>
          </w:tcPr>
          <w:p w14:paraId="2F6093BB" w14:textId="77777777" w:rsidR="00294D44" w:rsidRDefault="00294D44" w:rsidP="00294D44">
            <w:pPr>
              <w:pStyle w:val="p0"/>
              <w:ind w:right="-334"/>
              <w:rPr>
                <w:rFonts w:ascii="仿宋_GB2312" w:eastAsia="仿宋_GB2312"/>
                <w:kern w:val="2"/>
              </w:rPr>
            </w:pPr>
          </w:p>
        </w:tc>
        <w:tc>
          <w:tcPr>
            <w:tcW w:w="1365" w:type="dxa"/>
            <w:tcBorders>
              <w:top w:val="single" w:sz="4" w:space="0" w:color="auto"/>
              <w:left w:val="single" w:sz="4" w:space="0" w:color="auto"/>
              <w:bottom w:val="single" w:sz="4" w:space="0" w:color="auto"/>
              <w:right w:val="single" w:sz="4" w:space="0" w:color="auto"/>
            </w:tcBorders>
            <w:vAlign w:val="center"/>
          </w:tcPr>
          <w:p w14:paraId="27104893" w14:textId="77777777" w:rsidR="00294D44" w:rsidRDefault="00294D44" w:rsidP="00294D44">
            <w:pPr>
              <w:pStyle w:val="p0"/>
              <w:jc w:val="center"/>
              <w:rPr>
                <w:rFonts w:ascii="仿宋_GB2312" w:eastAsia="仿宋_GB2312" w:hAnsi="宋体" w:hint="eastAsia"/>
              </w:rPr>
            </w:pPr>
            <w:r>
              <w:rPr>
                <w:rFonts w:ascii="仿宋_GB2312" w:eastAsia="仿宋_GB2312" w:hAnsi="宋体" w:hint="eastAsia"/>
              </w:rPr>
              <w:t>材料种类</w:t>
            </w:r>
          </w:p>
        </w:tc>
        <w:tc>
          <w:tcPr>
            <w:tcW w:w="3580" w:type="dxa"/>
            <w:gridSpan w:val="5"/>
            <w:tcBorders>
              <w:top w:val="single" w:sz="4" w:space="0" w:color="auto"/>
              <w:left w:val="single" w:sz="4" w:space="0" w:color="auto"/>
              <w:bottom w:val="single" w:sz="4" w:space="0" w:color="auto"/>
              <w:right w:val="single" w:sz="4" w:space="0" w:color="auto"/>
            </w:tcBorders>
            <w:vAlign w:val="center"/>
          </w:tcPr>
          <w:p w14:paraId="36BCE880" w14:textId="77777777" w:rsidR="00294D44" w:rsidRDefault="00294D44" w:rsidP="00294D44">
            <w:pPr>
              <w:pStyle w:val="p0"/>
              <w:ind w:right="-334"/>
              <w:rPr>
                <w:rFonts w:ascii="仿宋_GB2312" w:eastAsia="仿宋_GB2312" w:hint="eastAsia"/>
                <w:kern w:val="2"/>
              </w:rPr>
            </w:pPr>
          </w:p>
        </w:tc>
      </w:tr>
      <w:tr w:rsidR="00294D44" w14:paraId="369B0B8B" w14:textId="77777777" w:rsidTr="00294D44">
        <w:trPr>
          <w:cantSplit/>
          <w:trHeight w:val="544"/>
        </w:trPr>
        <w:tc>
          <w:tcPr>
            <w:tcW w:w="1525" w:type="dxa"/>
            <w:tcBorders>
              <w:top w:val="single" w:sz="4" w:space="0" w:color="auto"/>
              <w:left w:val="single" w:sz="4" w:space="0" w:color="auto"/>
              <w:bottom w:val="single" w:sz="4" w:space="0" w:color="auto"/>
              <w:right w:val="single" w:sz="4" w:space="0" w:color="auto"/>
            </w:tcBorders>
            <w:vAlign w:val="center"/>
          </w:tcPr>
          <w:p w14:paraId="3D22D256" w14:textId="77777777" w:rsidR="00294D44" w:rsidRDefault="00294D44" w:rsidP="00294D44">
            <w:pPr>
              <w:pStyle w:val="p0"/>
              <w:jc w:val="center"/>
              <w:rPr>
                <w:rFonts w:ascii="仿宋_GB2312" w:eastAsia="仿宋_GB2312" w:hint="eastAsia"/>
              </w:rPr>
            </w:pPr>
            <w:proofErr w:type="gramStart"/>
            <w:r>
              <w:rPr>
                <w:rFonts w:ascii="仿宋_GB2312" w:eastAsia="仿宋_GB2312" w:hAnsi="宋体" w:hint="eastAsia"/>
              </w:rPr>
              <w:t>环刀规格</w:t>
            </w:r>
            <w:proofErr w:type="gramEnd"/>
          </w:p>
        </w:tc>
        <w:tc>
          <w:tcPr>
            <w:tcW w:w="3845" w:type="dxa"/>
            <w:gridSpan w:val="4"/>
            <w:tcBorders>
              <w:top w:val="single" w:sz="4" w:space="0" w:color="auto"/>
              <w:left w:val="single" w:sz="4" w:space="0" w:color="auto"/>
              <w:bottom w:val="single" w:sz="4" w:space="0" w:color="auto"/>
              <w:right w:val="single" w:sz="4" w:space="0" w:color="auto"/>
            </w:tcBorders>
            <w:vAlign w:val="center"/>
          </w:tcPr>
          <w:p w14:paraId="7BEBF133" w14:textId="77777777" w:rsidR="00294D44" w:rsidRDefault="00294D44" w:rsidP="00294D44">
            <w:pPr>
              <w:pStyle w:val="p0"/>
              <w:ind w:right="-334"/>
              <w:rPr>
                <w:rFonts w:ascii="仿宋_GB2312" w:eastAsia="仿宋_GB2312"/>
                <w:kern w:val="2"/>
              </w:rPr>
            </w:pPr>
          </w:p>
        </w:tc>
        <w:tc>
          <w:tcPr>
            <w:tcW w:w="1365" w:type="dxa"/>
            <w:tcBorders>
              <w:top w:val="single" w:sz="4" w:space="0" w:color="auto"/>
              <w:left w:val="single" w:sz="4" w:space="0" w:color="auto"/>
              <w:bottom w:val="single" w:sz="4" w:space="0" w:color="auto"/>
              <w:right w:val="single" w:sz="4" w:space="0" w:color="auto"/>
            </w:tcBorders>
            <w:vAlign w:val="center"/>
          </w:tcPr>
          <w:p w14:paraId="25912811" w14:textId="77777777" w:rsidR="00294D44" w:rsidRDefault="00294D44" w:rsidP="00294D44">
            <w:pPr>
              <w:pStyle w:val="p0"/>
              <w:jc w:val="center"/>
              <w:rPr>
                <w:rFonts w:ascii="仿宋_GB2312" w:eastAsia="仿宋_GB2312" w:hAnsi="宋体"/>
              </w:rPr>
            </w:pPr>
            <w:r>
              <w:rPr>
                <w:rFonts w:ascii="仿宋_GB2312" w:eastAsia="仿宋_GB2312" w:hAnsi="宋体" w:hint="eastAsia"/>
              </w:rPr>
              <w:t>夯实方式</w:t>
            </w:r>
          </w:p>
        </w:tc>
        <w:tc>
          <w:tcPr>
            <w:tcW w:w="3580" w:type="dxa"/>
            <w:gridSpan w:val="5"/>
            <w:tcBorders>
              <w:top w:val="single" w:sz="4" w:space="0" w:color="auto"/>
              <w:left w:val="single" w:sz="4" w:space="0" w:color="auto"/>
              <w:bottom w:val="single" w:sz="4" w:space="0" w:color="auto"/>
              <w:right w:val="single" w:sz="4" w:space="0" w:color="auto"/>
            </w:tcBorders>
            <w:vAlign w:val="center"/>
          </w:tcPr>
          <w:p w14:paraId="4CBAD570" w14:textId="77777777" w:rsidR="00294D44" w:rsidRDefault="00294D44" w:rsidP="00294D44">
            <w:pPr>
              <w:pStyle w:val="p0"/>
              <w:ind w:right="-334"/>
              <w:rPr>
                <w:rFonts w:ascii="仿宋_GB2312" w:eastAsia="仿宋_GB2312"/>
                <w:kern w:val="2"/>
              </w:rPr>
            </w:pPr>
          </w:p>
        </w:tc>
      </w:tr>
      <w:tr w:rsidR="00294D44" w14:paraId="30F56AFA" w14:textId="77777777" w:rsidTr="00294D44">
        <w:trPr>
          <w:cantSplit/>
          <w:trHeight w:val="544"/>
        </w:trPr>
        <w:tc>
          <w:tcPr>
            <w:tcW w:w="1525" w:type="dxa"/>
            <w:tcBorders>
              <w:top w:val="single" w:sz="4" w:space="0" w:color="auto"/>
              <w:left w:val="single" w:sz="4" w:space="0" w:color="auto"/>
              <w:bottom w:val="single" w:sz="4" w:space="0" w:color="auto"/>
              <w:right w:val="single" w:sz="4" w:space="0" w:color="auto"/>
            </w:tcBorders>
            <w:vAlign w:val="center"/>
          </w:tcPr>
          <w:p w14:paraId="7516B5E0" w14:textId="77777777" w:rsidR="00294D44" w:rsidRDefault="00294D44" w:rsidP="00294D44">
            <w:pPr>
              <w:pStyle w:val="p0"/>
              <w:jc w:val="center"/>
              <w:rPr>
                <w:rFonts w:ascii="仿宋_GB2312" w:eastAsia="仿宋_GB2312" w:hAnsi="宋体" w:hint="eastAsia"/>
              </w:rPr>
            </w:pPr>
            <w:r>
              <w:rPr>
                <w:rFonts w:ascii="仿宋_GB2312" w:eastAsia="仿宋_GB2312" w:hAnsi="宋体" w:hint="eastAsia"/>
              </w:rPr>
              <w:t>设计要求</w:t>
            </w:r>
          </w:p>
        </w:tc>
        <w:tc>
          <w:tcPr>
            <w:tcW w:w="3845" w:type="dxa"/>
            <w:gridSpan w:val="4"/>
            <w:tcBorders>
              <w:top w:val="single" w:sz="4" w:space="0" w:color="auto"/>
              <w:left w:val="single" w:sz="4" w:space="0" w:color="auto"/>
              <w:bottom w:val="single" w:sz="4" w:space="0" w:color="auto"/>
              <w:right w:val="single" w:sz="4" w:space="0" w:color="auto"/>
            </w:tcBorders>
            <w:vAlign w:val="center"/>
          </w:tcPr>
          <w:p w14:paraId="034C3F2D" w14:textId="77777777" w:rsidR="00294D44" w:rsidRDefault="00294D44" w:rsidP="00294D44">
            <w:pPr>
              <w:pStyle w:val="p0"/>
              <w:ind w:right="-334"/>
              <w:rPr>
                <w:rFonts w:ascii="仿宋_GB2312" w:eastAsia="仿宋_GB2312"/>
                <w:kern w:val="2"/>
              </w:rPr>
            </w:pPr>
          </w:p>
        </w:tc>
        <w:tc>
          <w:tcPr>
            <w:tcW w:w="1365" w:type="dxa"/>
            <w:tcBorders>
              <w:top w:val="single" w:sz="4" w:space="0" w:color="auto"/>
              <w:left w:val="single" w:sz="4" w:space="0" w:color="auto"/>
              <w:bottom w:val="single" w:sz="4" w:space="0" w:color="auto"/>
              <w:right w:val="single" w:sz="4" w:space="0" w:color="auto"/>
            </w:tcBorders>
            <w:vAlign w:val="center"/>
          </w:tcPr>
          <w:p w14:paraId="1F204AEF" w14:textId="77777777" w:rsidR="00294D44" w:rsidRDefault="00294D44" w:rsidP="00294D44">
            <w:pPr>
              <w:pStyle w:val="p0"/>
              <w:jc w:val="center"/>
              <w:rPr>
                <w:rFonts w:ascii="仿宋_GB2312" w:eastAsia="仿宋_GB2312" w:hAnsi="宋体"/>
              </w:rPr>
            </w:pPr>
            <w:r>
              <w:rPr>
                <w:rFonts w:ascii="仿宋_GB2312" w:eastAsia="仿宋_GB2312" w:hAnsi="宋体" w:hint="eastAsia"/>
              </w:rPr>
              <w:t>最大干密度/（g/cm</w:t>
            </w:r>
            <w:r>
              <w:rPr>
                <w:rFonts w:ascii="仿宋_GB2312" w:eastAsia="仿宋_GB2312" w:hAnsi="宋体" w:hint="eastAsia"/>
                <w:vertAlign w:val="superscript"/>
              </w:rPr>
              <w:t>3</w:t>
            </w:r>
            <w:r>
              <w:rPr>
                <w:rFonts w:ascii="仿宋_GB2312" w:eastAsia="仿宋_GB2312" w:hAnsi="宋体" w:hint="eastAsia"/>
              </w:rPr>
              <w:t>）</w:t>
            </w:r>
          </w:p>
        </w:tc>
        <w:tc>
          <w:tcPr>
            <w:tcW w:w="3580" w:type="dxa"/>
            <w:gridSpan w:val="5"/>
            <w:tcBorders>
              <w:top w:val="single" w:sz="4" w:space="0" w:color="auto"/>
              <w:left w:val="single" w:sz="4" w:space="0" w:color="auto"/>
              <w:bottom w:val="single" w:sz="4" w:space="0" w:color="auto"/>
              <w:right w:val="single" w:sz="4" w:space="0" w:color="auto"/>
            </w:tcBorders>
            <w:vAlign w:val="center"/>
          </w:tcPr>
          <w:p w14:paraId="34E78566" w14:textId="77777777" w:rsidR="00294D44" w:rsidRDefault="00294D44" w:rsidP="00294D44">
            <w:pPr>
              <w:pStyle w:val="p0"/>
              <w:ind w:right="-334"/>
              <w:rPr>
                <w:rFonts w:ascii="仿宋_GB2312" w:eastAsia="仿宋_GB2312"/>
                <w:kern w:val="2"/>
              </w:rPr>
            </w:pPr>
          </w:p>
        </w:tc>
      </w:tr>
      <w:tr w:rsidR="00294D44" w14:paraId="34D15225" w14:textId="77777777" w:rsidTr="00294D44">
        <w:trPr>
          <w:cantSplit/>
          <w:trHeight w:val="544"/>
        </w:trPr>
        <w:tc>
          <w:tcPr>
            <w:tcW w:w="1525" w:type="dxa"/>
            <w:tcBorders>
              <w:top w:val="single" w:sz="4" w:space="0" w:color="auto"/>
              <w:left w:val="single" w:sz="4" w:space="0" w:color="auto"/>
              <w:bottom w:val="single" w:sz="4" w:space="0" w:color="auto"/>
              <w:right w:val="single" w:sz="4" w:space="0" w:color="auto"/>
            </w:tcBorders>
            <w:vAlign w:val="center"/>
          </w:tcPr>
          <w:p w14:paraId="5215D941" w14:textId="77777777" w:rsidR="00294D44" w:rsidRDefault="00294D44" w:rsidP="00294D44">
            <w:pPr>
              <w:pStyle w:val="p0"/>
              <w:ind w:right="71"/>
              <w:jc w:val="center"/>
              <w:rPr>
                <w:rFonts w:ascii="仿宋_GB2312" w:eastAsia="仿宋_GB2312" w:hAnsi="宋体" w:hint="eastAsia"/>
              </w:rPr>
            </w:pPr>
            <w:r>
              <w:rPr>
                <w:rFonts w:ascii="仿宋_GB2312" w:eastAsia="仿宋_GB2312" w:hAnsi="宋体" w:hint="eastAsia"/>
              </w:rPr>
              <w:t xml:space="preserve"> </w:t>
            </w:r>
            <w:r>
              <w:rPr>
                <w:rFonts w:ascii="仿宋_GB2312" w:eastAsia="仿宋_GB2312" w:hint="eastAsia"/>
              </w:rPr>
              <w:t>取样部位</w:t>
            </w:r>
          </w:p>
        </w:tc>
        <w:tc>
          <w:tcPr>
            <w:tcW w:w="3845" w:type="dxa"/>
            <w:gridSpan w:val="4"/>
            <w:tcBorders>
              <w:top w:val="single" w:sz="4" w:space="0" w:color="auto"/>
              <w:left w:val="single" w:sz="4" w:space="0" w:color="auto"/>
              <w:bottom w:val="single" w:sz="4" w:space="0" w:color="auto"/>
              <w:right w:val="single" w:sz="4" w:space="0" w:color="auto"/>
            </w:tcBorders>
            <w:vAlign w:val="center"/>
          </w:tcPr>
          <w:p w14:paraId="2B3C63B0" w14:textId="77777777" w:rsidR="00294D44" w:rsidRDefault="00294D44" w:rsidP="00294D44">
            <w:pPr>
              <w:pStyle w:val="p0"/>
              <w:ind w:right="-334"/>
              <w:rPr>
                <w:rFonts w:ascii="仿宋_GB2312" w:eastAsia="仿宋_GB2312"/>
                <w:kern w:val="2"/>
              </w:rPr>
            </w:pPr>
          </w:p>
        </w:tc>
        <w:tc>
          <w:tcPr>
            <w:tcW w:w="1365" w:type="dxa"/>
            <w:tcBorders>
              <w:top w:val="single" w:sz="4" w:space="0" w:color="auto"/>
              <w:left w:val="single" w:sz="4" w:space="0" w:color="auto"/>
              <w:bottom w:val="single" w:sz="4" w:space="0" w:color="auto"/>
              <w:right w:val="single" w:sz="4" w:space="0" w:color="auto"/>
            </w:tcBorders>
            <w:vAlign w:val="center"/>
          </w:tcPr>
          <w:p w14:paraId="46C91EF2" w14:textId="77777777" w:rsidR="00294D44" w:rsidRDefault="00294D44" w:rsidP="00294D44">
            <w:pPr>
              <w:pStyle w:val="p0"/>
              <w:jc w:val="center"/>
              <w:rPr>
                <w:rFonts w:ascii="仿宋_GB2312" w:eastAsia="仿宋_GB2312" w:hAnsi="宋体" w:hint="eastAsia"/>
              </w:rPr>
            </w:pPr>
            <w:r>
              <w:rPr>
                <w:rFonts w:ascii="仿宋_GB2312" w:eastAsia="仿宋_GB2312" w:hAnsi="宋体" w:hint="eastAsia"/>
              </w:rPr>
              <w:t>最优含水率/%</w:t>
            </w:r>
          </w:p>
        </w:tc>
        <w:tc>
          <w:tcPr>
            <w:tcW w:w="3580" w:type="dxa"/>
            <w:gridSpan w:val="5"/>
            <w:tcBorders>
              <w:top w:val="single" w:sz="4" w:space="0" w:color="auto"/>
              <w:left w:val="single" w:sz="4" w:space="0" w:color="auto"/>
              <w:bottom w:val="single" w:sz="4" w:space="0" w:color="auto"/>
              <w:right w:val="single" w:sz="4" w:space="0" w:color="auto"/>
            </w:tcBorders>
            <w:vAlign w:val="center"/>
          </w:tcPr>
          <w:p w14:paraId="2CB4F2BF" w14:textId="77777777" w:rsidR="00294D44" w:rsidRDefault="00294D44" w:rsidP="00294D44">
            <w:pPr>
              <w:pStyle w:val="p0"/>
              <w:ind w:right="-334"/>
              <w:rPr>
                <w:rFonts w:ascii="仿宋_GB2312" w:eastAsia="仿宋_GB2312"/>
                <w:kern w:val="2"/>
              </w:rPr>
            </w:pPr>
          </w:p>
        </w:tc>
      </w:tr>
      <w:tr w:rsidR="00294D44" w14:paraId="386BD308" w14:textId="77777777" w:rsidTr="00294D44">
        <w:trPr>
          <w:cantSplit/>
          <w:trHeight w:val="544"/>
        </w:trPr>
        <w:tc>
          <w:tcPr>
            <w:tcW w:w="1525" w:type="dxa"/>
            <w:tcBorders>
              <w:top w:val="single" w:sz="4" w:space="0" w:color="auto"/>
              <w:left w:val="single" w:sz="4" w:space="0" w:color="auto"/>
              <w:bottom w:val="single" w:sz="4" w:space="0" w:color="auto"/>
              <w:right w:val="single" w:sz="4" w:space="0" w:color="auto"/>
            </w:tcBorders>
            <w:vAlign w:val="center"/>
          </w:tcPr>
          <w:p w14:paraId="5D49173A" w14:textId="77777777" w:rsidR="00294D44" w:rsidRDefault="00294D44" w:rsidP="00294D44">
            <w:pPr>
              <w:pStyle w:val="p0"/>
              <w:jc w:val="center"/>
              <w:rPr>
                <w:rFonts w:ascii="仿宋_GB2312" w:eastAsia="仿宋_GB2312" w:hAnsi="宋体" w:hint="eastAsia"/>
              </w:rPr>
            </w:pPr>
            <w:r>
              <w:rPr>
                <w:rFonts w:ascii="仿宋_GB2312" w:eastAsia="仿宋_GB2312" w:hAnsi="宋体" w:hint="eastAsia"/>
              </w:rPr>
              <w:t>检测依据</w:t>
            </w:r>
          </w:p>
        </w:tc>
        <w:tc>
          <w:tcPr>
            <w:tcW w:w="3845" w:type="dxa"/>
            <w:gridSpan w:val="4"/>
            <w:tcBorders>
              <w:top w:val="single" w:sz="4" w:space="0" w:color="auto"/>
              <w:left w:val="single" w:sz="4" w:space="0" w:color="auto"/>
              <w:bottom w:val="single" w:sz="4" w:space="0" w:color="auto"/>
              <w:right w:val="single" w:sz="4" w:space="0" w:color="auto"/>
            </w:tcBorders>
            <w:vAlign w:val="center"/>
          </w:tcPr>
          <w:p w14:paraId="580CF857" w14:textId="77777777" w:rsidR="00294D44" w:rsidRDefault="00294D44" w:rsidP="00294D44">
            <w:pPr>
              <w:pStyle w:val="p0"/>
              <w:ind w:right="-334"/>
              <w:rPr>
                <w:rFonts w:ascii="仿宋_GB2312" w:eastAsia="仿宋_GB2312" w:hint="eastAsia"/>
                <w:kern w:val="2"/>
              </w:rPr>
            </w:pPr>
          </w:p>
        </w:tc>
        <w:tc>
          <w:tcPr>
            <w:tcW w:w="1365" w:type="dxa"/>
            <w:tcBorders>
              <w:top w:val="single" w:sz="4" w:space="0" w:color="auto"/>
              <w:left w:val="single" w:sz="4" w:space="0" w:color="auto"/>
              <w:bottom w:val="single" w:sz="4" w:space="0" w:color="auto"/>
              <w:right w:val="single" w:sz="4" w:space="0" w:color="auto"/>
            </w:tcBorders>
            <w:vAlign w:val="center"/>
          </w:tcPr>
          <w:p w14:paraId="04A00D82" w14:textId="77777777" w:rsidR="00294D44" w:rsidRDefault="00294D44" w:rsidP="00294D44">
            <w:pPr>
              <w:pStyle w:val="p0"/>
              <w:jc w:val="center"/>
              <w:rPr>
                <w:rFonts w:ascii="仿宋_GB2312" w:eastAsia="仿宋_GB2312" w:hAnsi="宋体" w:hint="eastAsia"/>
              </w:rPr>
            </w:pPr>
            <w:r>
              <w:rPr>
                <w:rFonts w:ascii="仿宋_GB2312" w:eastAsia="仿宋_GB2312" w:hAnsi="宋体" w:hint="eastAsia"/>
              </w:rPr>
              <w:t>判定依据</w:t>
            </w:r>
          </w:p>
        </w:tc>
        <w:tc>
          <w:tcPr>
            <w:tcW w:w="3580" w:type="dxa"/>
            <w:gridSpan w:val="5"/>
            <w:tcBorders>
              <w:top w:val="single" w:sz="4" w:space="0" w:color="auto"/>
              <w:left w:val="single" w:sz="4" w:space="0" w:color="auto"/>
              <w:bottom w:val="single" w:sz="4" w:space="0" w:color="auto"/>
              <w:right w:val="single" w:sz="4" w:space="0" w:color="auto"/>
            </w:tcBorders>
            <w:vAlign w:val="center"/>
          </w:tcPr>
          <w:p w14:paraId="0B32D6EC" w14:textId="77777777" w:rsidR="00294D44" w:rsidRDefault="00294D44" w:rsidP="00294D44">
            <w:pPr>
              <w:pStyle w:val="p0"/>
              <w:ind w:right="-334"/>
              <w:rPr>
                <w:rFonts w:ascii="仿宋_GB2312" w:eastAsia="仿宋_GB2312" w:hint="eastAsia"/>
                <w:kern w:val="2"/>
              </w:rPr>
            </w:pPr>
          </w:p>
        </w:tc>
      </w:tr>
      <w:tr w:rsidR="00294D44" w14:paraId="38DA0822" w14:textId="77777777" w:rsidTr="00294D44">
        <w:trPr>
          <w:trHeight w:val="539"/>
        </w:trPr>
        <w:tc>
          <w:tcPr>
            <w:tcW w:w="1525" w:type="dxa"/>
            <w:vAlign w:val="center"/>
          </w:tcPr>
          <w:p w14:paraId="1B8BB5B2" w14:textId="77777777" w:rsidR="00294D44" w:rsidRDefault="00294D44" w:rsidP="00294D44">
            <w:pPr>
              <w:snapToGrid w:val="0"/>
              <w:jc w:val="center"/>
              <w:rPr>
                <w:rFonts w:ascii="仿宋_GB2312" w:eastAsia="仿宋_GB2312" w:hint="eastAsia"/>
                <w:szCs w:val="21"/>
              </w:rPr>
            </w:pPr>
            <w:r>
              <w:rPr>
                <w:rFonts w:ascii="仿宋_GB2312" w:eastAsia="仿宋_GB2312" w:hint="eastAsia"/>
                <w:szCs w:val="21"/>
              </w:rPr>
              <w:t>样品编号</w:t>
            </w:r>
          </w:p>
        </w:tc>
        <w:tc>
          <w:tcPr>
            <w:tcW w:w="851" w:type="dxa"/>
            <w:vAlign w:val="center"/>
          </w:tcPr>
          <w:p w14:paraId="59C634B2" w14:textId="77777777" w:rsidR="00294D44" w:rsidRDefault="00294D44" w:rsidP="00294D44">
            <w:pPr>
              <w:snapToGrid w:val="0"/>
              <w:jc w:val="center"/>
              <w:rPr>
                <w:rFonts w:ascii="仿宋_GB2312" w:eastAsia="仿宋_GB2312"/>
                <w:szCs w:val="21"/>
              </w:rPr>
            </w:pPr>
            <w:r>
              <w:rPr>
                <w:rFonts w:ascii="仿宋_GB2312" w:eastAsia="仿宋_GB2312" w:hAnsi="宋体" w:hint="eastAsia"/>
              </w:rPr>
              <w:t>取样点标高/</w:t>
            </w:r>
            <w:r>
              <w:rPr>
                <w:rFonts w:ascii="仿宋_GB2312" w:eastAsia="仿宋_GB2312" w:hint="eastAsia"/>
              </w:rPr>
              <w:t>（mm）</w:t>
            </w:r>
          </w:p>
        </w:tc>
        <w:tc>
          <w:tcPr>
            <w:tcW w:w="851" w:type="dxa"/>
            <w:vAlign w:val="center"/>
          </w:tcPr>
          <w:p w14:paraId="23E071FF" w14:textId="77777777" w:rsidR="00294D44" w:rsidRDefault="00294D44" w:rsidP="00294D44">
            <w:pPr>
              <w:snapToGrid w:val="0"/>
              <w:jc w:val="center"/>
              <w:rPr>
                <w:rFonts w:ascii="仿宋_GB2312" w:eastAsia="仿宋_GB2312" w:hint="eastAsia"/>
                <w:szCs w:val="21"/>
              </w:rPr>
            </w:pPr>
            <w:r>
              <w:rPr>
                <w:rFonts w:ascii="仿宋_GB2312" w:eastAsia="仿宋_GB2312" w:hint="eastAsia"/>
                <w:szCs w:val="21"/>
              </w:rPr>
              <w:t>取样点</w:t>
            </w:r>
          </w:p>
          <w:p w14:paraId="74821B9A" w14:textId="77777777" w:rsidR="00294D44" w:rsidRDefault="00294D44" w:rsidP="00294D44">
            <w:pPr>
              <w:snapToGrid w:val="0"/>
              <w:jc w:val="center"/>
              <w:rPr>
                <w:rFonts w:ascii="仿宋_GB2312" w:eastAsia="仿宋_GB2312"/>
                <w:szCs w:val="21"/>
              </w:rPr>
            </w:pPr>
            <w:r>
              <w:rPr>
                <w:rFonts w:ascii="仿宋_GB2312" w:eastAsia="仿宋_GB2312" w:hint="eastAsia"/>
                <w:szCs w:val="21"/>
              </w:rPr>
              <w:t>厚度/（mm）</w:t>
            </w:r>
          </w:p>
        </w:tc>
        <w:tc>
          <w:tcPr>
            <w:tcW w:w="1723" w:type="dxa"/>
            <w:vAlign w:val="center"/>
          </w:tcPr>
          <w:p w14:paraId="3E69C63A" w14:textId="77777777" w:rsidR="00294D44" w:rsidRDefault="00294D44" w:rsidP="00294D44">
            <w:pPr>
              <w:snapToGrid w:val="0"/>
              <w:jc w:val="center"/>
              <w:rPr>
                <w:rFonts w:ascii="仿宋_GB2312" w:eastAsia="仿宋_GB2312" w:hint="eastAsia"/>
                <w:szCs w:val="21"/>
              </w:rPr>
            </w:pPr>
            <w:r>
              <w:rPr>
                <w:rFonts w:ascii="仿宋_GB2312" w:eastAsia="仿宋_GB2312" w:hint="eastAsia"/>
                <w:szCs w:val="21"/>
              </w:rPr>
              <w:t>取样日期</w:t>
            </w:r>
          </w:p>
        </w:tc>
        <w:tc>
          <w:tcPr>
            <w:tcW w:w="2065" w:type="dxa"/>
            <w:gridSpan w:val="3"/>
            <w:vAlign w:val="center"/>
          </w:tcPr>
          <w:p w14:paraId="7AE66C78" w14:textId="77777777" w:rsidR="00294D44" w:rsidRDefault="00294D44" w:rsidP="00294D44">
            <w:pPr>
              <w:snapToGrid w:val="0"/>
              <w:jc w:val="center"/>
              <w:rPr>
                <w:rFonts w:ascii="仿宋_GB2312" w:eastAsia="仿宋_GB2312" w:hint="eastAsia"/>
                <w:szCs w:val="21"/>
              </w:rPr>
            </w:pPr>
            <w:r>
              <w:rPr>
                <w:rFonts w:ascii="仿宋_GB2312" w:eastAsia="仿宋_GB2312" w:hint="eastAsia"/>
                <w:szCs w:val="21"/>
              </w:rPr>
              <w:t>检测日期</w:t>
            </w:r>
          </w:p>
        </w:tc>
        <w:tc>
          <w:tcPr>
            <w:tcW w:w="945" w:type="dxa"/>
            <w:vAlign w:val="center"/>
          </w:tcPr>
          <w:p w14:paraId="74DC29C8" w14:textId="77777777" w:rsidR="00294D44" w:rsidRDefault="00294D44" w:rsidP="00294D44">
            <w:pPr>
              <w:pStyle w:val="p0"/>
              <w:ind w:leftChars="-50" w:left="-105"/>
              <w:jc w:val="center"/>
              <w:rPr>
                <w:rFonts w:ascii="仿宋_GB2312" w:eastAsia="仿宋_GB2312"/>
              </w:rPr>
            </w:pPr>
            <w:r>
              <w:rPr>
                <w:rFonts w:ascii="仿宋_GB2312" w:eastAsia="仿宋_GB2312" w:hint="eastAsia"/>
              </w:rPr>
              <w:t>湿密度/</w:t>
            </w:r>
            <w:r>
              <w:rPr>
                <w:rFonts w:ascii="仿宋_GB2312" w:eastAsia="仿宋_GB2312" w:hint="eastAsia"/>
                <w:sz w:val="18"/>
                <w:szCs w:val="18"/>
              </w:rPr>
              <w:t>（g/cm</w:t>
            </w:r>
            <w:r>
              <w:rPr>
                <w:rFonts w:ascii="仿宋_GB2312" w:eastAsia="仿宋_GB2312" w:hint="eastAsia"/>
                <w:sz w:val="18"/>
                <w:szCs w:val="18"/>
                <w:vertAlign w:val="superscript"/>
              </w:rPr>
              <w:t>3</w:t>
            </w:r>
            <w:r>
              <w:rPr>
                <w:rFonts w:ascii="仿宋_GB2312" w:eastAsia="仿宋_GB2312" w:hint="eastAsia"/>
                <w:sz w:val="18"/>
                <w:szCs w:val="18"/>
              </w:rPr>
              <w:t>）</w:t>
            </w:r>
          </w:p>
        </w:tc>
        <w:tc>
          <w:tcPr>
            <w:tcW w:w="765" w:type="dxa"/>
            <w:vAlign w:val="center"/>
          </w:tcPr>
          <w:p w14:paraId="3D3BD6F7" w14:textId="77777777" w:rsidR="00294D44" w:rsidRDefault="00294D44" w:rsidP="00294D44">
            <w:pPr>
              <w:snapToGrid w:val="0"/>
              <w:jc w:val="center"/>
              <w:rPr>
                <w:rFonts w:ascii="仿宋_GB2312" w:eastAsia="仿宋_GB2312"/>
                <w:szCs w:val="21"/>
              </w:rPr>
            </w:pPr>
            <w:r>
              <w:rPr>
                <w:rFonts w:ascii="仿宋_GB2312" w:eastAsia="仿宋_GB2312" w:hint="eastAsia"/>
                <w:szCs w:val="21"/>
              </w:rPr>
              <w:t>含水率/%</w:t>
            </w:r>
          </w:p>
        </w:tc>
        <w:tc>
          <w:tcPr>
            <w:tcW w:w="945" w:type="dxa"/>
            <w:vAlign w:val="center"/>
          </w:tcPr>
          <w:p w14:paraId="3BB29E91" w14:textId="77777777" w:rsidR="00294D44" w:rsidRDefault="00294D44" w:rsidP="00294D44">
            <w:pPr>
              <w:snapToGrid w:val="0"/>
              <w:jc w:val="center"/>
              <w:rPr>
                <w:rFonts w:ascii="仿宋_GB2312" w:eastAsia="仿宋_GB2312"/>
                <w:szCs w:val="21"/>
              </w:rPr>
            </w:pPr>
            <w:r>
              <w:rPr>
                <w:rFonts w:ascii="仿宋_GB2312" w:eastAsia="仿宋_GB2312" w:hint="eastAsia"/>
                <w:sz w:val="20"/>
              </w:rPr>
              <w:t>干密度/</w:t>
            </w:r>
            <w:r>
              <w:rPr>
                <w:rFonts w:ascii="仿宋_GB2312" w:eastAsia="仿宋_GB2312" w:hint="eastAsia"/>
                <w:sz w:val="18"/>
                <w:szCs w:val="18"/>
              </w:rPr>
              <w:t>（g/cm</w:t>
            </w:r>
            <w:r>
              <w:rPr>
                <w:rFonts w:ascii="仿宋_GB2312" w:eastAsia="仿宋_GB2312" w:hint="eastAsia"/>
                <w:sz w:val="18"/>
                <w:szCs w:val="18"/>
                <w:vertAlign w:val="superscript"/>
              </w:rPr>
              <w:t>3</w:t>
            </w:r>
            <w:r>
              <w:rPr>
                <w:rFonts w:ascii="仿宋_GB2312" w:eastAsia="仿宋_GB2312" w:hint="eastAsia"/>
                <w:sz w:val="18"/>
                <w:szCs w:val="18"/>
              </w:rPr>
              <w:t>）</w:t>
            </w:r>
          </w:p>
        </w:tc>
        <w:tc>
          <w:tcPr>
            <w:tcW w:w="645" w:type="dxa"/>
            <w:vAlign w:val="center"/>
          </w:tcPr>
          <w:p w14:paraId="4E79FC8A" w14:textId="77777777" w:rsidR="00294D44" w:rsidRDefault="00294D44" w:rsidP="00294D44">
            <w:pPr>
              <w:ind w:leftChars="-40" w:left="-84"/>
              <w:jc w:val="center"/>
              <w:rPr>
                <w:rFonts w:ascii="仿宋_GB2312" w:eastAsia="楷体" w:hint="eastAsia"/>
                <w:szCs w:val="21"/>
              </w:rPr>
            </w:pPr>
            <w:r>
              <w:rPr>
                <w:rFonts w:ascii="仿宋_GB2312" w:eastAsia="仿宋_GB2312" w:hint="eastAsia"/>
                <w:szCs w:val="21"/>
              </w:rPr>
              <w:t>压实系数</w:t>
            </w:r>
          </w:p>
        </w:tc>
      </w:tr>
      <w:tr w:rsidR="00294D44" w14:paraId="20982AE7" w14:textId="77777777" w:rsidTr="00294D44">
        <w:trPr>
          <w:trHeight w:val="469"/>
        </w:trPr>
        <w:tc>
          <w:tcPr>
            <w:tcW w:w="1525" w:type="dxa"/>
            <w:vAlign w:val="center"/>
          </w:tcPr>
          <w:p w14:paraId="1F76DD91" w14:textId="77777777" w:rsidR="00294D44" w:rsidRDefault="00294D44" w:rsidP="00294D44">
            <w:pPr>
              <w:pStyle w:val="p0"/>
              <w:ind w:right="-334"/>
              <w:rPr>
                <w:rFonts w:ascii="仿宋_GB2312" w:eastAsia="仿宋_GB2312" w:hAnsi="仿宋"/>
              </w:rPr>
            </w:pPr>
          </w:p>
        </w:tc>
        <w:tc>
          <w:tcPr>
            <w:tcW w:w="851" w:type="dxa"/>
            <w:vAlign w:val="center"/>
          </w:tcPr>
          <w:p w14:paraId="2E1EB5A8" w14:textId="77777777" w:rsidR="00294D44" w:rsidRDefault="00294D44" w:rsidP="00294D44">
            <w:pPr>
              <w:pStyle w:val="p0"/>
              <w:ind w:right="-334"/>
              <w:rPr>
                <w:rFonts w:ascii="仿宋_GB2312" w:eastAsia="仿宋_GB2312"/>
                <w:kern w:val="2"/>
              </w:rPr>
            </w:pPr>
          </w:p>
        </w:tc>
        <w:tc>
          <w:tcPr>
            <w:tcW w:w="851" w:type="dxa"/>
            <w:vAlign w:val="center"/>
          </w:tcPr>
          <w:p w14:paraId="6B2BA76D" w14:textId="77777777" w:rsidR="00294D44" w:rsidRDefault="00294D44" w:rsidP="00294D44">
            <w:pPr>
              <w:pStyle w:val="p0"/>
              <w:ind w:right="-334"/>
              <w:rPr>
                <w:rFonts w:ascii="仿宋_GB2312" w:eastAsia="仿宋_GB2312"/>
                <w:kern w:val="2"/>
              </w:rPr>
            </w:pPr>
          </w:p>
        </w:tc>
        <w:tc>
          <w:tcPr>
            <w:tcW w:w="1723" w:type="dxa"/>
            <w:vAlign w:val="center"/>
          </w:tcPr>
          <w:p w14:paraId="04C2DFB0" w14:textId="77777777" w:rsidR="00294D44" w:rsidRDefault="00294D44" w:rsidP="00294D44">
            <w:pPr>
              <w:pStyle w:val="p0"/>
              <w:ind w:right="-334"/>
              <w:rPr>
                <w:rFonts w:ascii="仿宋_GB2312" w:eastAsia="仿宋_GB2312"/>
              </w:rPr>
            </w:pPr>
          </w:p>
        </w:tc>
        <w:tc>
          <w:tcPr>
            <w:tcW w:w="2065" w:type="dxa"/>
            <w:gridSpan w:val="3"/>
            <w:vAlign w:val="center"/>
          </w:tcPr>
          <w:p w14:paraId="430C0362" w14:textId="77777777" w:rsidR="00294D44" w:rsidRDefault="00294D44" w:rsidP="00294D44">
            <w:pPr>
              <w:pStyle w:val="p0"/>
              <w:ind w:right="-334"/>
              <w:rPr>
                <w:rFonts w:ascii="仿宋_GB2312" w:eastAsia="仿宋_GB2312" w:hAnsi="宋体"/>
              </w:rPr>
            </w:pPr>
          </w:p>
        </w:tc>
        <w:tc>
          <w:tcPr>
            <w:tcW w:w="945" w:type="dxa"/>
            <w:vAlign w:val="center"/>
          </w:tcPr>
          <w:p w14:paraId="3EEA9307" w14:textId="77777777" w:rsidR="00294D44" w:rsidRDefault="00294D44" w:rsidP="00294D44">
            <w:pPr>
              <w:pStyle w:val="p0"/>
              <w:ind w:right="-334"/>
              <w:rPr>
                <w:rFonts w:ascii="仿宋_GB2312" w:eastAsia="仿宋_GB2312"/>
              </w:rPr>
            </w:pPr>
          </w:p>
        </w:tc>
        <w:tc>
          <w:tcPr>
            <w:tcW w:w="765" w:type="dxa"/>
            <w:vAlign w:val="center"/>
          </w:tcPr>
          <w:p w14:paraId="481757DF" w14:textId="77777777" w:rsidR="00294D44" w:rsidRDefault="00294D44" w:rsidP="00294D44">
            <w:pPr>
              <w:pStyle w:val="p0"/>
              <w:ind w:right="-334"/>
              <w:rPr>
                <w:rFonts w:ascii="仿宋_GB2312" w:eastAsia="仿宋_GB2312"/>
              </w:rPr>
            </w:pPr>
          </w:p>
        </w:tc>
        <w:tc>
          <w:tcPr>
            <w:tcW w:w="945" w:type="dxa"/>
            <w:vAlign w:val="center"/>
          </w:tcPr>
          <w:p w14:paraId="4292E82B" w14:textId="77777777" w:rsidR="00294D44" w:rsidRDefault="00294D44" w:rsidP="00294D44">
            <w:pPr>
              <w:pStyle w:val="p0"/>
              <w:ind w:right="-334"/>
              <w:rPr>
                <w:rFonts w:ascii="仿宋_GB2312" w:eastAsia="仿宋_GB2312"/>
              </w:rPr>
            </w:pPr>
          </w:p>
        </w:tc>
        <w:tc>
          <w:tcPr>
            <w:tcW w:w="645" w:type="dxa"/>
            <w:vAlign w:val="center"/>
          </w:tcPr>
          <w:p w14:paraId="18E19184" w14:textId="77777777" w:rsidR="00294D44" w:rsidRDefault="00294D44" w:rsidP="00294D44">
            <w:pPr>
              <w:pStyle w:val="p0"/>
              <w:ind w:right="-334"/>
              <w:rPr>
                <w:rFonts w:ascii="仿宋_GB2312" w:eastAsia="仿宋_GB2312"/>
              </w:rPr>
            </w:pPr>
          </w:p>
        </w:tc>
      </w:tr>
      <w:tr w:rsidR="00294D44" w14:paraId="5DD01B53" w14:textId="77777777" w:rsidTr="00294D44">
        <w:trPr>
          <w:trHeight w:val="469"/>
        </w:trPr>
        <w:tc>
          <w:tcPr>
            <w:tcW w:w="1525" w:type="dxa"/>
            <w:vAlign w:val="center"/>
          </w:tcPr>
          <w:p w14:paraId="08B2B15E" w14:textId="77777777" w:rsidR="00294D44" w:rsidRDefault="00294D44" w:rsidP="00294D44">
            <w:pPr>
              <w:pStyle w:val="p0"/>
              <w:ind w:right="-334"/>
            </w:pPr>
          </w:p>
        </w:tc>
        <w:tc>
          <w:tcPr>
            <w:tcW w:w="851" w:type="dxa"/>
            <w:vAlign w:val="center"/>
          </w:tcPr>
          <w:p w14:paraId="4A4B27A2" w14:textId="77777777" w:rsidR="00294D44" w:rsidRDefault="00294D44" w:rsidP="00294D44">
            <w:pPr>
              <w:pStyle w:val="p0"/>
              <w:ind w:right="-334"/>
            </w:pPr>
          </w:p>
        </w:tc>
        <w:tc>
          <w:tcPr>
            <w:tcW w:w="851" w:type="dxa"/>
            <w:vAlign w:val="center"/>
          </w:tcPr>
          <w:p w14:paraId="403C4C71" w14:textId="77777777" w:rsidR="00294D44" w:rsidRDefault="00294D44" w:rsidP="00294D44">
            <w:pPr>
              <w:pStyle w:val="p0"/>
              <w:ind w:right="-334"/>
            </w:pPr>
          </w:p>
        </w:tc>
        <w:tc>
          <w:tcPr>
            <w:tcW w:w="1723" w:type="dxa"/>
            <w:vAlign w:val="center"/>
          </w:tcPr>
          <w:p w14:paraId="644D55AD" w14:textId="77777777" w:rsidR="00294D44" w:rsidRDefault="00294D44" w:rsidP="00294D44">
            <w:pPr>
              <w:pStyle w:val="p0"/>
              <w:ind w:right="-334"/>
            </w:pPr>
          </w:p>
        </w:tc>
        <w:tc>
          <w:tcPr>
            <w:tcW w:w="2065" w:type="dxa"/>
            <w:gridSpan w:val="3"/>
            <w:vAlign w:val="center"/>
          </w:tcPr>
          <w:p w14:paraId="05DCCAC2" w14:textId="77777777" w:rsidR="00294D44" w:rsidRDefault="00294D44" w:rsidP="00294D44">
            <w:pPr>
              <w:pStyle w:val="p0"/>
              <w:ind w:right="-334"/>
            </w:pPr>
          </w:p>
        </w:tc>
        <w:tc>
          <w:tcPr>
            <w:tcW w:w="945" w:type="dxa"/>
            <w:vAlign w:val="center"/>
          </w:tcPr>
          <w:p w14:paraId="025B2017" w14:textId="77777777" w:rsidR="00294D44" w:rsidRDefault="00294D44" w:rsidP="00294D44">
            <w:pPr>
              <w:pStyle w:val="p0"/>
              <w:ind w:right="-334"/>
              <w:rPr>
                <w:rFonts w:ascii="仿宋_GB2312" w:eastAsia="仿宋_GB2312"/>
              </w:rPr>
            </w:pPr>
          </w:p>
        </w:tc>
        <w:tc>
          <w:tcPr>
            <w:tcW w:w="765" w:type="dxa"/>
            <w:vAlign w:val="center"/>
          </w:tcPr>
          <w:p w14:paraId="7CEABAE3" w14:textId="77777777" w:rsidR="00294D44" w:rsidRDefault="00294D44" w:rsidP="00294D44">
            <w:pPr>
              <w:pStyle w:val="p0"/>
              <w:ind w:right="-334"/>
              <w:rPr>
                <w:rFonts w:ascii="仿宋_GB2312" w:eastAsia="仿宋_GB2312"/>
              </w:rPr>
            </w:pPr>
          </w:p>
        </w:tc>
        <w:tc>
          <w:tcPr>
            <w:tcW w:w="945" w:type="dxa"/>
            <w:vAlign w:val="center"/>
          </w:tcPr>
          <w:p w14:paraId="5410A0EF" w14:textId="77777777" w:rsidR="00294D44" w:rsidRDefault="00294D44" w:rsidP="00294D44">
            <w:pPr>
              <w:pStyle w:val="p0"/>
              <w:ind w:right="-334"/>
              <w:rPr>
                <w:rFonts w:ascii="仿宋_GB2312" w:eastAsia="仿宋_GB2312"/>
              </w:rPr>
            </w:pPr>
          </w:p>
        </w:tc>
        <w:tc>
          <w:tcPr>
            <w:tcW w:w="645" w:type="dxa"/>
            <w:vAlign w:val="center"/>
          </w:tcPr>
          <w:p w14:paraId="1CFAD528" w14:textId="77777777" w:rsidR="00294D44" w:rsidRDefault="00294D44" w:rsidP="00294D44">
            <w:pPr>
              <w:pStyle w:val="p0"/>
              <w:ind w:right="-334"/>
              <w:rPr>
                <w:rFonts w:ascii="仿宋_GB2312" w:eastAsia="仿宋_GB2312"/>
              </w:rPr>
            </w:pPr>
          </w:p>
        </w:tc>
      </w:tr>
      <w:tr w:rsidR="00294D44" w14:paraId="20461A3B" w14:textId="77777777" w:rsidTr="00294D44">
        <w:trPr>
          <w:trHeight w:val="469"/>
        </w:trPr>
        <w:tc>
          <w:tcPr>
            <w:tcW w:w="1525" w:type="dxa"/>
            <w:vAlign w:val="center"/>
          </w:tcPr>
          <w:p w14:paraId="13B5170C" w14:textId="77777777" w:rsidR="00294D44" w:rsidRDefault="00294D44" w:rsidP="00294D44">
            <w:pPr>
              <w:pStyle w:val="p0"/>
              <w:ind w:right="-334"/>
              <w:rPr>
                <w:rFonts w:ascii="仿宋_GB2312" w:eastAsia="仿宋_GB2312" w:hint="eastAsia"/>
              </w:rPr>
            </w:pPr>
          </w:p>
        </w:tc>
        <w:tc>
          <w:tcPr>
            <w:tcW w:w="851" w:type="dxa"/>
            <w:vAlign w:val="center"/>
          </w:tcPr>
          <w:p w14:paraId="2541DD4F" w14:textId="77777777" w:rsidR="00294D44" w:rsidRDefault="00294D44" w:rsidP="00294D44">
            <w:pPr>
              <w:pStyle w:val="p0"/>
              <w:ind w:right="-334"/>
              <w:rPr>
                <w:rFonts w:ascii="仿宋_GB2312" w:eastAsia="仿宋_GB2312" w:hint="eastAsia"/>
              </w:rPr>
            </w:pPr>
          </w:p>
        </w:tc>
        <w:tc>
          <w:tcPr>
            <w:tcW w:w="851" w:type="dxa"/>
            <w:vAlign w:val="center"/>
          </w:tcPr>
          <w:p w14:paraId="6AD3F125" w14:textId="77777777" w:rsidR="00294D44" w:rsidRDefault="00294D44" w:rsidP="00294D44">
            <w:pPr>
              <w:pStyle w:val="p0"/>
              <w:ind w:right="-334"/>
              <w:rPr>
                <w:rFonts w:ascii="仿宋_GB2312" w:eastAsia="仿宋_GB2312" w:hint="eastAsia"/>
              </w:rPr>
            </w:pPr>
          </w:p>
        </w:tc>
        <w:tc>
          <w:tcPr>
            <w:tcW w:w="1723" w:type="dxa"/>
            <w:vAlign w:val="center"/>
          </w:tcPr>
          <w:p w14:paraId="5FD7034A" w14:textId="77777777" w:rsidR="00294D44" w:rsidRDefault="00294D44" w:rsidP="00294D44">
            <w:pPr>
              <w:pStyle w:val="p0"/>
              <w:ind w:right="-334"/>
              <w:rPr>
                <w:rFonts w:ascii="仿宋_GB2312" w:eastAsia="仿宋_GB2312" w:hint="eastAsia"/>
              </w:rPr>
            </w:pPr>
          </w:p>
        </w:tc>
        <w:tc>
          <w:tcPr>
            <w:tcW w:w="2065" w:type="dxa"/>
            <w:gridSpan w:val="3"/>
            <w:vAlign w:val="center"/>
          </w:tcPr>
          <w:p w14:paraId="56A6089F" w14:textId="77777777" w:rsidR="00294D44" w:rsidRDefault="00294D44" w:rsidP="00294D44">
            <w:pPr>
              <w:pStyle w:val="p0"/>
              <w:ind w:right="-334"/>
              <w:rPr>
                <w:rFonts w:ascii="仿宋_GB2312" w:eastAsia="仿宋_GB2312" w:hint="eastAsia"/>
              </w:rPr>
            </w:pPr>
          </w:p>
        </w:tc>
        <w:tc>
          <w:tcPr>
            <w:tcW w:w="945" w:type="dxa"/>
            <w:vAlign w:val="center"/>
          </w:tcPr>
          <w:p w14:paraId="3AA59454" w14:textId="77777777" w:rsidR="00294D44" w:rsidRDefault="00294D44" w:rsidP="00294D44">
            <w:pPr>
              <w:pStyle w:val="p0"/>
              <w:ind w:right="-334"/>
              <w:rPr>
                <w:rFonts w:ascii="仿宋_GB2312" w:eastAsia="仿宋_GB2312"/>
              </w:rPr>
            </w:pPr>
          </w:p>
        </w:tc>
        <w:tc>
          <w:tcPr>
            <w:tcW w:w="765" w:type="dxa"/>
            <w:vAlign w:val="center"/>
          </w:tcPr>
          <w:p w14:paraId="7D3828D0" w14:textId="77777777" w:rsidR="00294D44" w:rsidRDefault="00294D44" w:rsidP="00294D44">
            <w:pPr>
              <w:pStyle w:val="p0"/>
              <w:ind w:right="-334"/>
              <w:rPr>
                <w:rFonts w:ascii="仿宋_GB2312" w:eastAsia="仿宋_GB2312"/>
              </w:rPr>
            </w:pPr>
          </w:p>
        </w:tc>
        <w:tc>
          <w:tcPr>
            <w:tcW w:w="945" w:type="dxa"/>
            <w:vAlign w:val="center"/>
          </w:tcPr>
          <w:p w14:paraId="6E82ACA5" w14:textId="77777777" w:rsidR="00294D44" w:rsidRDefault="00294D44" w:rsidP="00294D44">
            <w:pPr>
              <w:pStyle w:val="p0"/>
              <w:ind w:right="-334"/>
              <w:rPr>
                <w:rFonts w:ascii="仿宋_GB2312" w:eastAsia="仿宋_GB2312"/>
              </w:rPr>
            </w:pPr>
          </w:p>
        </w:tc>
        <w:tc>
          <w:tcPr>
            <w:tcW w:w="645" w:type="dxa"/>
            <w:vAlign w:val="center"/>
          </w:tcPr>
          <w:p w14:paraId="2626242A" w14:textId="77777777" w:rsidR="00294D44" w:rsidRDefault="00294D44" w:rsidP="00294D44">
            <w:pPr>
              <w:pStyle w:val="p0"/>
              <w:ind w:right="-334"/>
              <w:rPr>
                <w:rFonts w:ascii="仿宋_GB2312" w:eastAsia="仿宋_GB2312"/>
              </w:rPr>
            </w:pPr>
          </w:p>
        </w:tc>
      </w:tr>
      <w:tr w:rsidR="00294D44" w14:paraId="40F1CD8D" w14:textId="77777777" w:rsidTr="00294D44">
        <w:trPr>
          <w:trHeight w:val="563"/>
        </w:trPr>
        <w:tc>
          <w:tcPr>
            <w:tcW w:w="1525" w:type="dxa"/>
            <w:vAlign w:val="center"/>
          </w:tcPr>
          <w:p w14:paraId="3C68FB09" w14:textId="77777777" w:rsidR="00294D44" w:rsidRDefault="00294D44" w:rsidP="00294D44">
            <w:pPr>
              <w:jc w:val="center"/>
              <w:rPr>
                <w:rFonts w:ascii="微软雅黑" w:eastAsia="微软雅黑" w:hAnsi="微软雅黑" w:hint="eastAsia"/>
                <w:sz w:val="18"/>
                <w:szCs w:val="18"/>
              </w:rPr>
            </w:pPr>
            <w:r>
              <w:rPr>
                <w:rFonts w:ascii="仿宋_GB2312" w:eastAsia="仿宋_GB2312" w:hint="eastAsia"/>
                <w:szCs w:val="21"/>
              </w:rPr>
              <w:t>检测结论</w:t>
            </w:r>
          </w:p>
        </w:tc>
        <w:tc>
          <w:tcPr>
            <w:tcW w:w="8790" w:type="dxa"/>
            <w:gridSpan w:val="10"/>
            <w:vAlign w:val="center"/>
          </w:tcPr>
          <w:p w14:paraId="22736B8D" w14:textId="77777777" w:rsidR="00294D44" w:rsidRDefault="00294D44" w:rsidP="00294D44">
            <w:pPr>
              <w:pStyle w:val="p0"/>
              <w:ind w:right="-334"/>
              <w:rPr>
                <w:rFonts w:ascii="微软雅黑" w:eastAsia="微软雅黑" w:hAnsi="微软雅黑" w:hint="eastAsia"/>
                <w:sz w:val="18"/>
                <w:szCs w:val="18"/>
              </w:rPr>
            </w:pPr>
          </w:p>
        </w:tc>
      </w:tr>
      <w:tr w:rsidR="00294D44" w14:paraId="5C632E13" w14:textId="77777777" w:rsidTr="00294D44">
        <w:trPr>
          <w:trHeight w:val="2703"/>
        </w:trPr>
        <w:tc>
          <w:tcPr>
            <w:tcW w:w="10315" w:type="dxa"/>
            <w:gridSpan w:val="11"/>
            <w:vAlign w:val="center"/>
          </w:tcPr>
          <w:p w14:paraId="17675F16" w14:textId="77777777" w:rsidR="00294D44" w:rsidRDefault="00294D44" w:rsidP="00294D44">
            <w:pPr>
              <w:pStyle w:val="p0"/>
              <w:ind w:right="-334"/>
              <w:jc w:val="left"/>
              <w:rPr>
                <w:rFonts w:ascii="仿宋_GB2312" w:eastAsia="仿宋_GB2312" w:hAnsi="仿宋" w:hint="eastAsia"/>
                <w:color w:val="FFFFFF"/>
              </w:rPr>
            </w:pPr>
            <w:r>
              <w:rPr>
                <w:rFonts w:ascii="仿宋_GB2312" w:eastAsia="仿宋_GB2312" w:hAnsi="宋体" w:hint="eastAsia"/>
                <w:color w:val="FFFFFF"/>
              </w:rPr>
              <w:t>备注：</w:t>
            </w:r>
            <w:r>
              <w:rPr>
                <w:rFonts w:ascii="仿宋_GB2312" w:eastAsia="仿宋_GB2312" w:hAnsi="仿宋" w:hint="eastAsia"/>
                <w:color w:val="FFFFFF"/>
              </w:rPr>
              <w:t>1.未经本检验机构同意，不得部分复印本报告；</w:t>
            </w:r>
          </w:p>
          <w:p w14:paraId="73B77FB1" w14:textId="77777777" w:rsidR="00294D44" w:rsidRDefault="00294D44" w:rsidP="00294D44">
            <w:pPr>
              <w:pStyle w:val="p0"/>
              <w:ind w:right="-334"/>
              <w:jc w:val="left"/>
              <w:rPr>
                <w:rFonts w:ascii="仿宋_GB2312" w:eastAsia="仿宋_GB2312" w:hAnsi="仿宋" w:hint="eastAsia"/>
                <w:color w:val="FFFFFF"/>
              </w:rPr>
            </w:pPr>
            <w:r>
              <w:rPr>
                <w:rFonts w:ascii="仿宋_GB2312" w:eastAsia="仿宋_GB2312" w:hAnsi="仿宋" w:hint="eastAsia"/>
                <w:color w:val="FFFFFF"/>
              </w:rPr>
              <w:t xml:space="preserve">      2.以上检验结果如有异议，请在报告收到之日起十五日内提出；</w:t>
            </w:r>
          </w:p>
          <w:p w14:paraId="61AAAC0D" w14:textId="77777777" w:rsidR="00294D44" w:rsidRDefault="00294D44" w:rsidP="00294D44">
            <w:pPr>
              <w:pStyle w:val="p0"/>
              <w:ind w:right="-334"/>
              <w:jc w:val="left"/>
              <w:rPr>
                <w:rFonts w:ascii="仿宋_GB2312" w:eastAsia="仿宋_GB2312" w:hAnsi="仿宋" w:hint="eastAsia"/>
                <w:color w:val="FFFFFF"/>
              </w:rPr>
            </w:pPr>
            <w:r>
              <w:rPr>
                <w:rFonts w:ascii="仿宋_GB2312" w:eastAsia="仿宋_GB2312" w:hAnsi="仿宋" w:hint="eastAsia"/>
                <w:color w:val="FFFFFF"/>
              </w:rPr>
              <w:t xml:space="preserve">      3.见证单位：英泰克工程顾问（上海）有限公司,见证人：</w:t>
            </w:r>
            <w:proofErr w:type="gramStart"/>
            <w:r>
              <w:rPr>
                <w:rFonts w:ascii="仿宋_GB2312" w:eastAsia="仿宋_GB2312" w:hAnsi="仿宋" w:hint="eastAsia"/>
                <w:color w:val="FFFFFF"/>
              </w:rPr>
              <w:t>李辉超</w:t>
            </w:r>
            <w:proofErr w:type="gramEnd"/>
            <w:r>
              <w:rPr>
                <w:rFonts w:ascii="仿宋_GB2312" w:eastAsia="仿宋_GB2312" w:hAnsi="仿宋" w:hint="eastAsia"/>
                <w:color w:val="FFFFFF"/>
              </w:rPr>
              <w:t>,33312,13774336997；</w:t>
            </w:r>
          </w:p>
          <w:p w14:paraId="6B974736" w14:textId="77777777" w:rsidR="00294D44" w:rsidRDefault="00294D44" w:rsidP="00294D44">
            <w:pPr>
              <w:pStyle w:val="p0"/>
              <w:ind w:right="-334" w:firstLineChars="300" w:firstLine="630"/>
              <w:jc w:val="left"/>
              <w:rPr>
                <w:rFonts w:ascii="仿宋_GB2312" w:eastAsia="仿宋_GB2312" w:hAnsi="仿宋"/>
                <w:color w:val="FFFFFF"/>
              </w:rPr>
            </w:pPr>
            <w:r>
              <w:rPr>
                <w:rFonts w:ascii="仿宋_GB2312" w:eastAsia="仿宋_GB2312" w:hAnsi="仿宋" w:hint="eastAsia"/>
                <w:color w:val="FFFFFF"/>
              </w:rPr>
              <w:t>4.取样单位：浙江裕众建设集团有限公司,取样人：</w:t>
            </w:r>
            <w:proofErr w:type="gramStart"/>
            <w:r>
              <w:rPr>
                <w:rFonts w:ascii="仿宋_GB2312" w:eastAsia="仿宋_GB2312" w:hAnsi="仿宋" w:hint="eastAsia"/>
                <w:color w:val="FFFFFF"/>
              </w:rPr>
              <w:t>王巧琴</w:t>
            </w:r>
            <w:proofErr w:type="gramEnd"/>
            <w:r>
              <w:rPr>
                <w:rFonts w:ascii="仿宋_GB2312" w:eastAsia="仿宋_GB2312" w:hAnsi="仿宋" w:hint="eastAsia"/>
                <w:color w:val="FFFFFF"/>
              </w:rPr>
              <w:t>,13676,13701750766；</w:t>
            </w:r>
          </w:p>
          <w:p w14:paraId="2593D050" w14:textId="77777777" w:rsidR="00294D44" w:rsidRDefault="00294D44" w:rsidP="00294D44">
            <w:pPr>
              <w:pStyle w:val="p0"/>
              <w:ind w:right="-334" w:firstLineChars="300" w:firstLine="630"/>
              <w:jc w:val="left"/>
              <w:rPr>
                <w:rFonts w:ascii="仿宋_GB2312" w:eastAsia="仿宋_GB2312" w:hAnsi="仿宋" w:hint="eastAsia"/>
                <w:color w:val="FFFFFF"/>
              </w:rPr>
            </w:pPr>
            <w:r>
              <w:rPr>
                <w:rFonts w:ascii="仿宋_GB2312" w:eastAsia="仿宋_GB2312" w:hAnsi="仿宋" w:hint="eastAsia"/>
                <w:color w:val="FFFFFF"/>
              </w:rPr>
              <w:t>5.最大干密度和设计要求由委托方提供；</w:t>
            </w:r>
          </w:p>
          <w:p w14:paraId="32AB63E8" w14:textId="77777777" w:rsidR="00294D44" w:rsidRDefault="00294D44" w:rsidP="00294D44">
            <w:pPr>
              <w:pStyle w:val="p0"/>
              <w:ind w:right="-334"/>
              <w:jc w:val="left"/>
              <w:rPr>
                <w:rFonts w:ascii="仿宋_GB2312" w:eastAsia="仿宋_GB2312" w:hAnsi="仿宋" w:hint="eastAsia"/>
                <w:color w:val="FFFFFF"/>
              </w:rPr>
            </w:pPr>
            <w:r>
              <w:rPr>
                <w:rFonts w:ascii="仿宋_GB2312" w:eastAsia="仿宋_GB2312" w:hAnsi="仿宋" w:hint="eastAsia"/>
                <w:color w:val="FFFFFF"/>
              </w:rPr>
              <w:t xml:space="preserve">      6.本机构不负责对委托方所提供样品相关信息及企业信息真实性的证实；</w:t>
            </w:r>
          </w:p>
          <w:p w14:paraId="742482C3" w14:textId="77777777" w:rsidR="00294D44" w:rsidRDefault="00294D44" w:rsidP="00294D44">
            <w:pPr>
              <w:pStyle w:val="p0"/>
              <w:ind w:right="-334"/>
              <w:jc w:val="left"/>
              <w:rPr>
                <w:rFonts w:ascii="仿宋_GB2312" w:eastAsia="仿宋_GB2312" w:hAnsi="仿宋"/>
                <w:color w:val="FFFFFF"/>
              </w:rPr>
            </w:pPr>
            <w:r>
              <w:rPr>
                <w:rFonts w:ascii="仿宋_GB2312" w:eastAsia="仿宋_GB2312" w:hAnsi="仿宋" w:hint="eastAsia"/>
                <w:color w:val="FFFFFF"/>
              </w:rPr>
              <w:t xml:space="preserve">      7.送样检测结果仅对来样负责；</w:t>
            </w:r>
          </w:p>
          <w:p w14:paraId="37B9579F" w14:textId="77777777" w:rsidR="00294D44" w:rsidRDefault="00294D44" w:rsidP="00294D44">
            <w:pPr>
              <w:pStyle w:val="p0"/>
              <w:ind w:right="-334"/>
              <w:jc w:val="left"/>
              <w:rPr>
                <w:rFonts w:ascii="仿宋_GB2312" w:eastAsia="仿宋_GB2312" w:hint="eastAsia"/>
              </w:rPr>
            </w:pPr>
            <w:r>
              <w:rPr>
                <w:rFonts w:ascii="仿宋_GB2312" w:eastAsia="仿宋_GB2312" w:hAnsi="仿宋" w:hint="eastAsia"/>
                <w:color w:val="FFFFFF"/>
              </w:rPr>
              <w:t xml:space="preserve">      8.该样品以上所检项目承检实验室地址为河滨北路370号。</w:t>
            </w:r>
          </w:p>
        </w:tc>
      </w:tr>
    </w:tbl>
    <w:p w14:paraId="746EC6D2" w14:textId="77777777" w:rsidR="00000000" w:rsidRDefault="00000000">
      <w:pPr>
        <w:rPr>
          <w:rFonts w:ascii="仿宋_GB2312" w:eastAsia="仿宋_GB2312"/>
        </w:rPr>
      </w:pPr>
      <w:r>
        <w:rPr>
          <w:rFonts w:ascii="仿宋_GB2312" w:eastAsia="仿宋_GB2312" w:hint="eastAsia"/>
        </w:rPr>
        <w:t xml:space="preserve">检验单位（盖章）：         批准：                   审核：                      主检：        </w:t>
      </w:r>
    </w:p>
    <w:p w14:paraId="58CE4F0A" w14:textId="77777777" w:rsidR="00000000" w:rsidRDefault="00000000">
      <w:pPr>
        <w:rPr>
          <w:rFonts w:ascii="仿宋_GB2312" w:eastAsia="仿宋_GB2312" w:hint="eastAsia"/>
        </w:rPr>
      </w:pPr>
      <w:r>
        <w:rPr>
          <w:rFonts w:ascii="仿宋_GB2312" w:eastAsia="仿宋_GB2312"/>
        </w:rPr>
        <w:t>签发日期</w:t>
      </w:r>
      <w:r>
        <w:rPr>
          <w:rFonts w:ascii="仿宋_GB2312" w:eastAsia="仿宋_GB2312" w:hint="eastAsia"/>
        </w:rPr>
        <w:t>：</w:t>
      </w:r>
    </w:p>
    <w:p w14:paraId="7DBB0A12" w14:textId="77777777" w:rsidR="00000000" w:rsidRDefault="00000000">
      <w:pPr>
        <w:rPr>
          <w:rFonts w:ascii="仿宋_GB2312" w:eastAsia="仿宋_GB2312" w:hint="eastAsia"/>
        </w:rPr>
      </w:pPr>
      <w:r>
        <w:rPr>
          <w:rFonts w:ascii="仿宋_GB2312" w:eastAsia="仿宋_GB2312" w:hint="eastAsia"/>
        </w:rPr>
        <w:t>签发地址：申富路568号</w:t>
      </w:r>
    </w:p>
    <w:p w14:paraId="0B7E53C5" w14:textId="77777777" w:rsidR="00000000" w:rsidRDefault="00000000">
      <w:pPr>
        <w:rPr>
          <w:rFonts w:ascii="仿宋_GB2312" w:eastAsia="仿宋_GB2312"/>
        </w:rPr>
      </w:pPr>
      <w:r>
        <w:rPr>
          <w:rFonts w:ascii="仿宋_GB2312" w:eastAsia="仿宋_GB2312" w:hint="eastAsia"/>
        </w:rPr>
        <w:t>邮编：201108 电话：021-54425641/54425584</w:t>
      </w:r>
    </w:p>
    <w:p w14:paraId="08607088" w14:textId="77777777" w:rsidR="003676C6" w:rsidRDefault="003676C6">
      <w:pPr>
        <w:rPr>
          <w:rFonts w:ascii="仿宋_GB2312" w:eastAsia="仿宋_GB2312" w:hint="eastAsia"/>
        </w:rPr>
      </w:pPr>
    </w:p>
    <w:sectPr w:rsidR="003676C6">
      <w:footerReference w:type="default" r:id="rId6"/>
      <w:pgSz w:w="11906" w:h="16838"/>
      <w:pgMar w:top="850" w:right="850" w:bottom="850" w:left="85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B0AFB" w14:textId="77777777" w:rsidR="003676C6" w:rsidRDefault="003676C6">
      <w:r>
        <w:separator/>
      </w:r>
    </w:p>
  </w:endnote>
  <w:endnote w:type="continuationSeparator" w:id="0">
    <w:p w14:paraId="5F223066" w14:textId="77777777" w:rsidR="003676C6" w:rsidRDefault="00367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E21FE" w14:textId="77777777" w:rsidR="00000000" w:rsidRDefault="00000000">
    <w:pPr>
      <w:pStyle w:val="a5"/>
      <w:ind w:firstLineChars="4700" w:firstLine="8460"/>
    </w:pPr>
    <w:r>
      <w:rPr>
        <w:rFonts w:hint="eastAsia"/>
      </w:rPr>
      <w:t>JC/BG 8-300-2026-1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1F181" w14:textId="77777777" w:rsidR="003676C6" w:rsidRDefault="003676C6">
      <w:r>
        <w:separator/>
      </w:r>
    </w:p>
  </w:footnote>
  <w:footnote w:type="continuationSeparator" w:id="0">
    <w:p w14:paraId="0E24B6F6" w14:textId="77777777" w:rsidR="003676C6" w:rsidRDefault="003676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2D0"/>
    <w:rsid w:val="00000AAC"/>
    <w:rsid w:val="00000C3B"/>
    <w:rsid w:val="00000D33"/>
    <w:rsid w:val="00001513"/>
    <w:rsid w:val="00001F19"/>
    <w:rsid w:val="0000268B"/>
    <w:rsid w:val="00002F33"/>
    <w:rsid w:val="00003D8D"/>
    <w:rsid w:val="00003E5B"/>
    <w:rsid w:val="000051FD"/>
    <w:rsid w:val="00005563"/>
    <w:rsid w:val="000059EC"/>
    <w:rsid w:val="00005B31"/>
    <w:rsid w:val="00005E0D"/>
    <w:rsid w:val="00006157"/>
    <w:rsid w:val="00006981"/>
    <w:rsid w:val="00006B14"/>
    <w:rsid w:val="000100BB"/>
    <w:rsid w:val="00010103"/>
    <w:rsid w:val="00011ABE"/>
    <w:rsid w:val="000122E3"/>
    <w:rsid w:val="00012AFA"/>
    <w:rsid w:val="00013096"/>
    <w:rsid w:val="00013EB4"/>
    <w:rsid w:val="00014784"/>
    <w:rsid w:val="00014B38"/>
    <w:rsid w:val="00015896"/>
    <w:rsid w:val="00017827"/>
    <w:rsid w:val="00017D64"/>
    <w:rsid w:val="0002080C"/>
    <w:rsid w:val="00020F51"/>
    <w:rsid w:val="00021841"/>
    <w:rsid w:val="000219F3"/>
    <w:rsid w:val="000244ED"/>
    <w:rsid w:val="00024C65"/>
    <w:rsid w:val="00024D6F"/>
    <w:rsid w:val="000261AC"/>
    <w:rsid w:val="000265BE"/>
    <w:rsid w:val="0003289A"/>
    <w:rsid w:val="00032B1E"/>
    <w:rsid w:val="000335FE"/>
    <w:rsid w:val="00033611"/>
    <w:rsid w:val="00036B1A"/>
    <w:rsid w:val="00036FE5"/>
    <w:rsid w:val="00041708"/>
    <w:rsid w:val="00044596"/>
    <w:rsid w:val="00044FBF"/>
    <w:rsid w:val="00045A52"/>
    <w:rsid w:val="00046296"/>
    <w:rsid w:val="00046DBE"/>
    <w:rsid w:val="00050109"/>
    <w:rsid w:val="00050F6B"/>
    <w:rsid w:val="00052188"/>
    <w:rsid w:val="00052CD9"/>
    <w:rsid w:val="00052D45"/>
    <w:rsid w:val="000530A0"/>
    <w:rsid w:val="000534F3"/>
    <w:rsid w:val="0005353F"/>
    <w:rsid w:val="00053EC4"/>
    <w:rsid w:val="00054488"/>
    <w:rsid w:val="0005511B"/>
    <w:rsid w:val="00055443"/>
    <w:rsid w:val="00055635"/>
    <w:rsid w:val="00060303"/>
    <w:rsid w:val="000605E4"/>
    <w:rsid w:val="00060638"/>
    <w:rsid w:val="00060D74"/>
    <w:rsid w:val="0006168B"/>
    <w:rsid w:val="00062689"/>
    <w:rsid w:val="000631A9"/>
    <w:rsid w:val="00063F53"/>
    <w:rsid w:val="000657A0"/>
    <w:rsid w:val="00065A1A"/>
    <w:rsid w:val="00066E05"/>
    <w:rsid w:val="00067134"/>
    <w:rsid w:val="0007277B"/>
    <w:rsid w:val="00073824"/>
    <w:rsid w:val="00073D05"/>
    <w:rsid w:val="00074570"/>
    <w:rsid w:val="00074C66"/>
    <w:rsid w:val="00075532"/>
    <w:rsid w:val="0007737E"/>
    <w:rsid w:val="00077888"/>
    <w:rsid w:val="000803A6"/>
    <w:rsid w:val="00082523"/>
    <w:rsid w:val="000829BA"/>
    <w:rsid w:val="00083214"/>
    <w:rsid w:val="0008358E"/>
    <w:rsid w:val="00085109"/>
    <w:rsid w:val="000858BA"/>
    <w:rsid w:val="00085BB2"/>
    <w:rsid w:val="00085DFC"/>
    <w:rsid w:val="000861EB"/>
    <w:rsid w:val="00087394"/>
    <w:rsid w:val="00087724"/>
    <w:rsid w:val="00087D6C"/>
    <w:rsid w:val="00090EC0"/>
    <w:rsid w:val="00093777"/>
    <w:rsid w:val="00095288"/>
    <w:rsid w:val="00095642"/>
    <w:rsid w:val="00096DC2"/>
    <w:rsid w:val="000975EF"/>
    <w:rsid w:val="000A137E"/>
    <w:rsid w:val="000A2F77"/>
    <w:rsid w:val="000A3115"/>
    <w:rsid w:val="000A3B2D"/>
    <w:rsid w:val="000A7D53"/>
    <w:rsid w:val="000B2531"/>
    <w:rsid w:val="000B3CA6"/>
    <w:rsid w:val="000B3CC8"/>
    <w:rsid w:val="000B3E74"/>
    <w:rsid w:val="000B5854"/>
    <w:rsid w:val="000B65C6"/>
    <w:rsid w:val="000B6E3D"/>
    <w:rsid w:val="000B7908"/>
    <w:rsid w:val="000C1EF8"/>
    <w:rsid w:val="000C2EEF"/>
    <w:rsid w:val="000C3F73"/>
    <w:rsid w:val="000C49EB"/>
    <w:rsid w:val="000C56A8"/>
    <w:rsid w:val="000C75AF"/>
    <w:rsid w:val="000D050E"/>
    <w:rsid w:val="000D060D"/>
    <w:rsid w:val="000D0C24"/>
    <w:rsid w:val="000D0CB9"/>
    <w:rsid w:val="000D1A30"/>
    <w:rsid w:val="000D1BF8"/>
    <w:rsid w:val="000D3D98"/>
    <w:rsid w:val="000D3E75"/>
    <w:rsid w:val="000D3F39"/>
    <w:rsid w:val="000D542A"/>
    <w:rsid w:val="000D6044"/>
    <w:rsid w:val="000D63CF"/>
    <w:rsid w:val="000D657C"/>
    <w:rsid w:val="000D7527"/>
    <w:rsid w:val="000D79F7"/>
    <w:rsid w:val="000D7A13"/>
    <w:rsid w:val="000E0206"/>
    <w:rsid w:val="000E0837"/>
    <w:rsid w:val="000E0DF2"/>
    <w:rsid w:val="000E2767"/>
    <w:rsid w:val="000E376C"/>
    <w:rsid w:val="000E3D29"/>
    <w:rsid w:val="000E5301"/>
    <w:rsid w:val="000E616E"/>
    <w:rsid w:val="000F0144"/>
    <w:rsid w:val="000F1380"/>
    <w:rsid w:val="000F1DD8"/>
    <w:rsid w:val="000F25A7"/>
    <w:rsid w:val="000F25D6"/>
    <w:rsid w:val="000F2FB6"/>
    <w:rsid w:val="000F4130"/>
    <w:rsid w:val="000F5001"/>
    <w:rsid w:val="000F57C3"/>
    <w:rsid w:val="000F68C6"/>
    <w:rsid w:val="000F6AC4"/>
    <w:rsid w:val="000F70F6"/>
    <w:rsid w:val="000F7257"/>
    <w:rsid w:val="000F79B8"/>
    <w:rsid w:val="001027D2"/>
    <w:rsid w:val="001034B4"/>
    <w:rsid w:val="00103A82"/>
    <w:rsid w:val="00103D99"/>
    <w:rsid w:val="0010424F"/>
    <w:rsid w:val="0010633F"/>
    <w:rsid w:val="00106916"/>
    <w:rsid w:val="00106ACB"/>
    <w:rsid w:val="00106F51"/>
    <w:rsid w:val="0010718A"/>
    <w:rsid w:val="00111DCC"/>
    <w:rsid w:val="00112A74"/>
    <w:rsid w:val="00112BB8"/>
    <w:rsid w:val="00113AF0"/>
    <w:rsid w:val="0011431B"/>
    <w:rsid w:val="00115C85"/>
    <w:rsid w:val="001160AF"/>
    <w:rsid w:val="00116423"/>
    <w:rsid w:val="00116475"/>
    <w:rsid w:val="0011670F"/>
    <w:rsid w:val="00116D2B"/>
    <w:rsid w:val="00116EA2"/>
    <w:rsid w:val="00116F6E"/>
    <w:rsid w:val="00123B06"/>
    <w:rsid w:val="00124463"/>
    <w:rsid w:val="00125BCF"/>
    <w:rsid w:val="00127117"/>
    <w:rsid w:val="0012723D"/>
    <w:rsid w:val="00127EE4"/>
    <w:rsid w:val="00127F3D"/>
    <w:rsid w:val="00130CAA"/>
    <w:rsid w:val="00130E5E"/>
    <w:rsid w:val="001313A6"/>
    <w:rsid w:val="00131D7A"/>
    <w:rsid w:val="0013274F"/>
    <w:rsid w:val="00134142"/>
    <w:rsid w:val="00135371"/>
    <w:rsid w:val="00135B90"/>
    <w:rsid w:val="00136A24"/>
    <w:rsid w:val="001406F0"/>
    <w:rsid w:val="00141058"/>
    <w:rsid w:val="001411A6"/>
    <w:rsid w:val="001412D6"/>
    <w:rsid w:val="001416F4"/>
    <w:rsid w:val="00141E2D"/>
    <w:rsid w:val="00145D02"/>
    <w:rsid w:val="00146BCF"/>
    <w:rsid w:val="00147C80"/>
    <w:rsid w:val="00150B78"/>
    <w:rsid w:val="00150B96"/>
    <w:rsid w:val="00151CFE"/>
    <w:rsid w:val="001533ED"/>
    <w:rsid w:val="00153724"/>
    <w:rsid w:val="00156BD0"/>
    <w:rsid w:val="00157A57"/>
    <w:rsid w:val="00160AE6"/>
    <w:rsid w:val="0016122F"/>
    <w:rsid w:val="00161E2A"/>
    <w:rsid w:val="00163071"/>
    <w:rsid w:val="00165469"/>
    <w:rsid w:val="0016573B"/>
    <w:rsid w:val="00166EAD"/>
    <w:rsid w:val="00167484"/>
    <w:rsid w:val="00171F0C"/>
    <w:rsid w:val="00172B9B"/>
    <w:rsid w:val="001730A3"/>
    <w:rsid w:val="00175755"/>
    <w:rsid w:val="00175A81"/>
    <w:rsid w:val="00175CC1"/>
    <w:rsid w:val="00175DEC"/>
    <w:rsid w:val="001765BF"/>
    <w:rsid w:val="00176EBD"/>
    <w:rsid w:val="00177E3D"/>
    <w:rsid w:val="00180849"/>
    <w:rsid w:val="00180E55"/>
    <w:rsid w:val="001826D9"/>
    <w:rsid w:val="00184720"/>
    <w:rsid w:val="0018495E"/>
    <w:rsid w:val="0018535E"/>
    <w:rsid w:val="0018550F"/>
    <w:rsid w:val="00185826"/>
    <w:rsid w:val="001904CB"/>
    <w:rsid w:val="00190A2A"/>
    <w:rsid w:val="001924B6"/>
    <w:rsid w:val="00192F48"/>
    <w:rsid w:val="00195EE1"/>
    <w:rsid w:val="001965C9"/>
    <w:rsid w:val="00196B8E"/>
    <w:rsid w:val="001978F0"/>
    <w:rsid w:val="001A0EC1"/>
    <w:rsid w:val="001A0F1E"/>
    <w:rsid w:val="001A10A5"/>
    <w:rsid w:val="001A3811"/>
    <w:rsid w:val="001A3C78"/>
    <w:rsid w:val="001A3F60"/>
    <w:rsid w:val="001A50EF"/>
    <w:rsid w:val="001A72BC"/>
    <w:rsid w:val="001A7BC4"/>
    <w:rsid w:val="001B01B3"/>
    <w:rsid w:val="001B141F"/>
    <w:rsid w:val="001B1DF3"/>
    <w:rsid w:val="001B1EF6"/>
    <w:rsid w:val="001B28CA"/>
    <w:rsid w:val="001B4659"/>
    <w:rsid w:val="001B4DE0"/>
    <w:rsid w:val="001B5206"/>
    <w:rsid w:val="001B56E8"/>
    <w:rsid w:val="001B60D7"/>
    <w:rsid w:val="001B6BC9"/>
    <w:rsid w:val="001B716A"/>
    <w:rsid w:val="001C150B"/>
    <w:rsid w:val="001C1A90"/>
    <w:rsid w:val="001C1D7D"/>
    <w:rsid w:val="001C2294"/>
    <w:rsid w:val="001C24BF"/>
    <w:rsid w:val="001C2A66"/>
    <w:rsid w:val="001C3B51"/>
    <w:rsid w:val="001C4174"/>
    <w:rsid w:val="001C47D9"/>
    <w:rsid w:val="001C65B1"/>
    <w:rsid w:val="001C6DDD"/>
    <w:rsid w:val="001C6F27"/>
    <w:rsid w:val="001D1728"/>
    <w:rsid w:val="001D17F4"/>
    <w:rsid w:val="001D1DF6"/>
    <w:rsid w:val="001D49B0"/>
    <w:rsid w:val="001D4F1D"/>
    <w:rsid w:val="001D5661"/>
    <w:rsid w:val="001D5994"/>
    <w:rsid w:val="001D5A11"/>
    <w:rsid w:val="001D6AB9"/>
    <w:rsid w:val="001E0F72"/>
    <w:rsid w:val="001E1123"/>
    <w:rsid w:val="001E46FA"/>
    <w:rsid w:val="001E5CD1"/>
    <w:rsid w:val="001E5EE6"/>
    <w:rsid w:val="001E6683"/>
    <w:rsid w:val="001E6834"/>
    <w:rsid w:val="001E7359"/>
    <w:rsid w:val="001E74EE"/>
    <w:rsid w:val="001E7786"/>
    <w:rsid w:val="001E7A85"/>
    <w:rsid w:val="001F0079"/>
    <w:rsid w:val="001F0724"/>
    <w:rsid w:val="001F43C2"/>
    <w:rsid w:val="001F4D27"/>
    <w:rsid w:val="001F5092"/>
    <w:rsid w:val="001F5235"/>
    <w:rsid w:val="001F5E7A"/>
    <w:rsid w:val="001F6F29"/>
    <w:rsid w:val="001F7697"/>
    <w:rsid w:val="002019FF"/>
    <w:rsid w:val="00201EDE"/>
    <w:rsid w:val="00201FF9"/>
    <w:rsid w:val="00202AB2"/>
    <w:rsid w:val="00202DE4"/>
    <w:rsid w:val="00206945"/>
    <w:rsid w:val="00206C49"/>
    <w:rsid w:val="00211367"/>
    <w:rsid w:val="0021143A"/>
    <w:rsid w:val="00212C9B"/>
    <w:rsid w:val="00213905"/>
    <w:rsid w:val="00214250"/>
    <w:rsid w:val="00214B8D"/>
    <w:rsid w:val="0021586C"/>
    <w:rsid w:val="002160C5"/>
    <w:rsid w:val="002163A9"/>
    <w:rsid w:val="0021694E"/>
    <w:rsid w:val="002204A3"/>
    <w:rsid w:val="00220FA3"/>
    <w:rsid w:val="0022209E"/>
    <w:rsid w:val="002224B3"/>
    <w:rsid w:val="002250A8"/>
    <w:rsid w:val="00225905"/>
    <w:rsid w:val="00225B76"/>
    <w:rsid w:val="00226E22"/>
    <w:rsid w:val="00226F86"/>
    <w:rsid w:val="00230F16"/>
    <w:rsid w:val="002310E7"/>
    <w:rsid w:val="00231B22"/>
    <w:rsid w:val="002324B0"/>
    <w:rsid w:val="00232B84"/>
    <w:rsid w:val="00233128"/>
    <w:rsid w:val="002345EA"/>
    <w:rsid w:val="0023478E"/>
    <w:rsid w:val="00237ACD"/>
    <w:rsid w:val="002442AE"/>
    <w:rsid w:val="0024775C"/>
    <w:rsid w:val="00247BB1"/>
    <w:rsid w:val="00247DC4"/>
    <w:rsid w:val="0025292F"/>
    <w:rsid w:val="00253920"/>
    <w:rsid w:val="00255626"/>
    <w:rsid w:val="002556B4"/>
    <w:rsid w:val="00255E71"/>
    <w:rsid w:val="002561FB"/>
    <w:rsid w:val="00256865"/>
    <w:rsid w:val="002569D9"/>
    <w:rsid w:val="00257EC6"/>
    <w:rsid w:val="00260101"/>
    <w:rsid w:val="00261C71"/>
    <w:rsid w:val="00263582"/>
    <w:rsid w:val="0026387C"/>
    <w:rsid w:val="00263C51"/>
    <w:rsid w:val="002641FF"/>
    <w:rsid w:val="00264625"/>
    <w:rsid w:val="00264C76"/>
    <w:rsid w:val="00265C6A"/>
    <w:rsid w:val="00265C7F"/>
    <w:rsid w:val="00266721"/>
    <w:rsid w:val="002668F4"/>
    <w:rsid w:val="002714C5"/>
    <w:rsid w:val="0027236D"/>
    <w:rsid w:val="00272529"/>
    <w:rsid w:val="00273C16"/>
    <w:rsid w:val="00275D50"/>
    <w:rsid w:val="002779D9"/>
    <w:rsid w:val="00280600"/>
    <w:rsid w:val="00281217"/>
    <w:rsid w:val="00281C03"/>
    <w:rsid w:val="0028212F"/>
    <w:rsid w:val="00282278"/>
    <w:rsid w:val="00282D7D"/>
    <w:rsid w:val="00283599"/>
    <w:rsid w:val="00283FC9"/>
    <w:rsid w:val="00284940"/>
    <w:rsid w:val="00285EA3"/>
    <w:rsid w:val="00286062"/>
    <w:rsid w:val="00290395"/>
    <w:rsid w:val="002913D8"/>
    <w:rsid w:val="002921A9"/>
    <w:rsid w:val="002923E9"/>
    <w:rsid w:val="00293777"/>
    <w:rsid w:val="00294BF7"/>
    <w:rsid w:val="00294D44"/>
    <w:rsid w:val="002956ED"/>
    <w:rsid w:val="00295AB7"/>
    <w:rsid w:val="002966A8"/>
    <w:rsid w:val="00296F65"/>
    <w:rsid w:val="002A065E"/>
    <w:rsid w:val="002A11DD"/>
    <w:rsid w:val="002A1800"/>
    <w:rsid w:val="002A4997"/>
    <w:rsid w:val="002A4FED"/>
    <w:rsid w:val="002A74B6"/>
    <w:rsid w:val="002A7A19"/>
    <w:rsid w:val="002A7E1F"/>
    <w:rsid w:val="002B0119"/>
    <w:rsid w:val="002B1911"/>
    <w:rsid w:val="002B261C"/>
    <w:rsid w:val="002B2E4D"/>
    <w:rsid w:val="002B3704"/>
    <w:rsid w:val="002B3DD7"/>
    <w:rsid w:val="002B3EF3"/>
    <w:rsid w:val="002B43EF"/>
    <w:rsid w:val="002B50BB"/>
    <w:rsid w:val="002B52C4"/>
    <w:rsid w:val="002B6131"/>
    <w:rsid w:val="002B6D0E"/>
    <w:rsid w:val="002C0132"/>
    <w:rsid w:val="002C02A3"/>
    <w:rsid w:val="002C048B"/>
    <w:rsid w:val="002C0970"/>
    <w:rsid w:val="002C0C2B"/>
    <w:rsid w:val="002C10E9"/>
    <w:rsid w:val="002C15DE"/>
    <w:rsid w:val="002C1864"/>
    <w:rsid w:val="002C3A92"/>
    <w:rsid w:val="002C3BAE"/>
    <w:rsid w:val="002C3FBE"/>
    <w:rsid w:val="002C5126"/>
    <w:rsid w:val="002C5A42"/>
    <w:rsid w:val="002C735C"/>
    <w:rsid w:val="002C79B5"/>
    <w:rsid w:val="002C7E9A"/>
    <w:rsid w:val="002D04D2"/>
    <w:rsid w:val="002D1C0E"/>
    <w:rsid w:val="002D27D0"/>
    <w:rsid w:val="002D27D1"/>
    <w:rsid w:val="002D28D4"/>
    <w:rsid w:val="002D2CA3"/>
    <w:rsid w:val="002D2D4B"/>
    <w:rsid w:val="002D4205"/>
    <w:rsid w:val="002D48B8"/>
    <w:rsid w:val="002D5021"/>
    <w:rsid w:val="002D54C3"/>
    <w:rsid w:val="002E0283"/>
    <w:rsid w:val="002E12C1"/>
    <w:rsid w:val="002E3018"/>
    <w:rsid w:val="002E32D7"/>
    <w:rsid w:val="002E4E42"/>
    <w:rsid w:val="002E5C9D"/>
    <w:rsid w:val="002F113B"/>
    <w:rsid w:val="002F1338"/>
    <w:rsid w:val="002F166C"/>
    <w:rsid w:val="002F1DBD"/>
    <w:rsid w:val="002F22D4"/>
    <w:rsid w:val="002F35B2"/>
    <w:rsid w:val="002F39BB"/>
    <w:rsid w:val="002F6EA1"/>
    <w:rsid w:val="002F7232"/>
    <w:rsid w:val="00300B20"/>
    <w:rsid w:val="00301FB1"/>
    <w:rsid w:val="00302623"/>
    <w:rsid w:val="00303AAF"/>
    <w:rsid w:val="00303B98"/>
    <w:rsid w:val="00306120"/>
    <w:rsid w:val="00306126"/>
    <w:rsid w:val="00307BAA"/>
    <w:rsid w:val="00310195"/>
    <w:rsid w:val="0031128B"/>
    <w:rsid w:val="00311C76"/>
    <w:rsid w:val="0031230C"/>
    <w:rsid w:val="0031269F"/>
    <w:rsid w:val="00314FFC"/>
    <w:rsid w:val="0031561C"/>
    <w:rsid w:val="00315FB9"/>
    <w:rsid w:val="00316566"/>
    <w:rsid w:val="003170E6"/>
    <w:rsid w:val="00323F27"/>
    <w:rsid w:val="0032482A"/>
    <w:rsid w:val="0032712E"/>
    <w:rsid w:val="00327810"/>
    <w:rsid w:val="00330039"/>
    <w:rsid w:val="00330A9C"/>
    <w:rsid w:val="00330C0B"/>
    <w:rsid w:val="00330DDE"/>
    <w:rsid w:val="00331482"/>
    <w:rsid w:val="00331582"/>
    <w:rsid w:val="00332700"/>
    <w:rsid w:val="003327F2"/>
    <w:rsid w:val="0033355D"/>
    <w:rsid w:val="003336AE"/>
    <w:rsid w:val="00333E98"/>
    <w:rsid w:val="00334A0A"/>
    <w:rsid w:val="00335309"/>
    <w:rsid w:val="00336EB1"/>
    <w:rsid w:val="003377F7"/>
    <w:rsid w:val="00337EE4"/>
    <w:rsid w:val="00337F4B"/>
    <w:rsid w:val="0034037D"/>
    <w:rsid w:val="00343D48"/>
    <w:rsid w:val="00344FAF"/>
    <w:rsid w:val="00345EF0"/>
    <w:rsid w:val="0034616E"/>
    <w:rsid w:val="003461A9"/>
    <w:rsid w:val="00346AB3"/>
    <w:rsid w:val="00346F90"/>
    <w:rsid w:val="003472C3"/>
    <w:rsid w:val="00350092"/>
    <w:rsid w:val="00350BFC"/>
    <w:rsid w:val="00352095"/>
    <w:rsid w:val="00352A63"/>
    <w:rsid w:val="00352F42"/>
    <w:rsid w:val="0035332E"/>
    <w:rsid w:val="003539BD"/>
    <w:rsid w:val="00353E97"/>
    <w:rsid w:val="003559DA"/>
    <w:rsid w:val="00355DB7"/>
    <w:rsid w:val="00356972"/>
    <w:rsid w:val="00356D24"/>
    <w:rsid w:val="00360467"/>
    <w:rsid w:val="00361D28"/>
    <w:rsid w:val="0036203D"/>
    <w:rsid w:val="00362535"/>
    <w:rsid w:val="0036337A"/>
    <w:rsid w:val="00365B73"/>
    <w:rsid w:val="003670F3"/>
    <w:rsid w:val="003676C6"/>
    <w:rsid w:val="0036774F"/>
    <w:rsid w:val="003679CB"/>
    <w:rsid w:val="0037060E"/>
    <w:rsid w:val="0037209D"/>
    <w:rsid w:val="00373C94"/>
    <w:rsid w:val="00374568"/>
    <w:rsid w:val="003760F0"/>
    <w:rsid w:val="00376F2C"/>
    <w:rsid w:val="00377283"/>
    <w:rsid w:val="00377844"/>
    <w:rsid w:val="0038199A"/>
    <w:rsid w:val="00382671"/>
    <w:rsid w:val="00382F6D"/>
    <w:rsid w:val="0038302D"/>
    <w:rsid w:val="00383142"/>
    <w:rsid w:val="00383802"/>
    <w:rsid w:val="00383B73"/>
    <w:rsid w:val="00383EE8"/>
    <w:rsid w:val="00384D1E"/>
    <w:rsid w:val="0038559F"/>
    <w:rsid w:val="00385A1A"/>
    <w:rsid w:val="00385C89"/>
    <w:rsid w:val="00386104"/>
    <w:rsid w:val="00387073"/>
    <w:rsid w:val="003901EC"/>
    <w:rsid w:val="00390626"/>
    <w:rsid w:val="00390AE1"/>
    <w:rsid w:val="00391051"/>
    <w:rsid w:val="003927C7"/>
    <w:rsid w:val="00392B3B"/>
    <w:rsid w:val="0039335A"/>
    <w:rsid w:val="0039361B"/>
    <w:rsid w:val="00395D68"/>
    <w:rsid w:val="00396748"/>
    <w:rsid w:val="003973E7"/>
    <w:rsid w:val="003A017E"/>
    <w:rsid w:val="003A1509"/>
    <w:rsid w:val="003A1AC5"/>
    <w:rsid w:val="003A282B"/>
    <w:rsid w:val="003A2C6E"/>
    <w:rsid w:val="003A2F78"/>
    <w:rsid w:val="003A3EC6"/>
    <w:rsid w:val="003A4828"/>
    <w:rsid w:val="003A5C27"/>
    <w:rsid w:val="003A5C2E"/>
    <w:rsid w:val="003A5FD9"/>
    <w:rsid w:val="003A7C21"/>
    <w:rsid w:val="003A7E04"/>
    <w:rsid w:val="003B014A"/>
    <w:rsid w:val="003B0F6D"/>
    <w:rsid w:val="003B1E83"/>
    <w:rsid w:val="003B273F"/>
    <w:rsid w:val="003B3236"/>
    <w:rsid w:val="003B33EA"/>
    <w:rsid w:val="003B4E9C"/>
    <w:rsid w:val="003B54E5"/>
    <w:rsid w:val="003C00B9"/>
    <w:rsid w:val="003C0483"/>
    <w:rsid w:val="003C106D"/>
    <w:rsid w:val="003C1E6C"/>
    <w:rsid w:val="003C2821"/>
    <w:rsid w:val="003C2DE5"/>
    <w:rsid w:val="003C4802"/>
    <w:rsid w:val="003C5444"/>
    <w:rsid w:val="003C7C35"/>
    <w:rsid w:val="003D02E3"/>
    <w:rsid w:val="003D1361"/>
    <w:rsid w:val="003D360C"/>
    <w:rsid w:val="003D3FFD"/>
    <w:rsid w:val="003D4CF9"/>
    <w:rsid w:val="003D4FF0"/>
    <w:rsid w:val="003D4FF7"/>
    <w:rsid w:val="003D60B0"/>
    <w:rsid w:val="003E0A2F"/>
    <w:rsid w:val="003E0C34"/>
    <w:rsid w:val="003E0F95"/>
    <w:rsid w:val="003E17AC"/>
    <w:rsid w:val="003E19B5"/>
    <w:rsid w:val="003E2BBC"/>
    <w:rsid w:val="003E3408"/>
    <w:rsid w:val="003E3D3A"/>
    <w:rsid w:val="003E6A4D"/>
    <w:rsid w:val="003E7219"/>
    <w:rsid w:val="003E7478"/>
    <w:rsid w:val="003E75D6"/>
    <w:rsid w:val="003F1284"/>
    <w:rsid w:val="003F19C8"/>
    <w:rsid w:val="003F1FA7"/>
    <w:rsid w:val="003F320E"/>
    <w:rsid w:val="003F4BC2"/>
    <w:rsid w:val="003F516B"/>
    <w:rsid w:val="003F5708"/>
    <w:rsid w:val="003F597C"/>
    <w:rsid w:val="003F666E"/>
    <w:rsid w:val="003F69B5"/>
    <w:rsid w:val="003F738D"/>
    <w:rsid w:val="003F79D6"/>
    <w:rsid w:val="003F7BD9"/>
    <w:rsid w:val="004000C0"/>
    <w:rsid w:val="0040026D"/>
    <w:rsid w:val="004018A0"/>
    <w:rsid w:val="00401949"/>
    <w:rsid w:val="0040222D"/>
    <w:rsid w:val="004025DF"/>
    <w:rsid w:val="00402DD6"/>
    <w:rsid w:val="004045E3"/>
    <w:rsid w:val="00404DB2"/>
    <w:rsid w:val="004059DB"/>
    <w:rsid w:val="00406257"/>
    <w:rsid w:val="00406588"/>
    <w:rsid w:val="0041115C"/>
    <w:rsid w:val="00413219"/>
    <w:rsid w:val="0041535D"/>
    <w:rsid w:val="00416638"/>
    <w:rsid w:val="00416CDF"/>
    <w:rsid w:val="00416E42"/>
    <w:rsid w:val="0041707E"/>
    <w:rsid w:val="00417496"/>
    <w:rsid w:val="00417CD4"/>
    <w:rsid w:val="00423554"/>
    <w:rsid w:val="00425148"/>
    <w:rsid w:val="00430068"/>
    <w:rsid w:val="00431775"/>
    <w:rsid w:val="00431829"/>
    <w:rsid w:val="00431B39"/>
    <w:rsid w:val="00431B7F"/>
    <w:rsid w:val="00432E54"/>
    <w:rsid w:val="0043308E"/>
    <w:rsid w:val="004331E7"/>
    <w:rsid w:val="00433534"/>
    <w:rsid w:val="00434738"/>
    <w:rsid w:val="00436B7C"/>
    <w:rsid w:val="00441757"/>
    <w:rsid w:val="00441E86"/>
    <w:rsid w:val="00441EB5"/>
    <w:rsid w:val="00442334"/>
    <w:rsid w:val="00443750"/>
    <w:rsid w:val="00444009"/>
    <w:rsid w:val="00444219"/>
    <w:rsid w:val="0044476F"/>
    <w:rsid w:val="004449AC"/>
    <w:rsid w:val="00444D21"/>
    <w:rsid w:val="00444D37"/>
    <w:rsid w:val="00445C9B"/>
    <w:rsid w:val="00445E62"/>
    <w:rsid w:val="00446952"/>
    <w:rsid w:val="00450248"/>
    <w:rsid w:val="00450A62"/>
    <w:rsid w:val="00450DA2"/>
    <w:rsid w:val="00451406"/>
    <w:rsid w:val="00451F3B"/>
    <w:rsid w:val="004530D2"/>
    <w:rsid w:val="0045336D"/>
    <w:rsid w:val="004536A8"/>
    <w:rsid w:val="0045398F"/>
    <w:rsid w:val="00453F2B"/>
    <w:rsid w:val="004549DD"/>
    <w:rsid w:val="0045511E"/>
    <w:rsid w:val="00455A84"/>
    <w:rsid w:val="00455D4F"/>
    <w:rsid w:val="00456206"/>
    <w:rsid w:val="00456AF0"/>
    <w:rsid w:val="00457DE9"/>
    <w:rsid w:val="004603BB"/>
    <w:rsid w:val="00460FA3"/>
    <w:rsid w:val="00461BD5"/>
    <w:rsid w:val="004629D6"/>
    <w:rsid w:val="00462E04"/>
    <w:rsid w:val="00464303"/>
    <w:rsid w:val="00464FA6"/>
    <w:rsid w:val="00465247"/>
    <w:rsid w:val="00465551"/>
    <w:rsid w:val="00467EEE"/>
    <w:rsid w:val="00473328"/>
    <w:rsid w:val="00473E33"/>
    <w:rsid w:val="00473ECB"/>
    <w:rsid w:val="0047611B"/>
    <w:rsid w:val="004778B3"/>
    <w:rsid w:val="0048040A"/>
    <w:rsid w:val="00480CEB"/>
    <w:rsid w:val="00481887"/>
    <w:rsid w:val="00481AA5"/>
    <w:rsid w:val="00481ABB"/>
    <w:rsid w:val="004822BA"/>
    <w:rsid w:val="004841EA"/>
    <w:rsid w:val="00484B9A"/>
    <w:rsid w:val="00484E0B"/>
    <w:rsid w:val="0048683D"/>
    <w:rsid w:val="004872A0"/>
    <w:rsid w:val="004876E3"/>
    <w:rsid w:val="0049039C"/>
    <w:rsid w:val="004915A7"/>
    <w:rsid w:val="004916B7"/>
    <w:rsid w:val="00493DC5"/>
    <w:rsid w:val="00494206"/>
    <w:rsid w:val="004948B0"/>
    <w:rsid w:val="00494BCC"/>
    <w:rsid w:val="004950C8"/>
    <w:rsid w:val="00495696"/>
    <w:rsid w:val="004959C8"/>
    <w:rsid w:val="00496A63"/>
    <w:rsid w:val="004976C8"/>
    <w:rsid w:val="00497BA0"/>
    <w:rsid w:val="00497C0E"/>
    <w:rsid w:val="004A0420"/>
    <w:rsid w:val="004A125F"/>
    <w:rsid w:val="004A20FF"/>
    <w:rsid w:val="004A38F6"/>
    <w:rsid w:val="004A42EA"/>
    <w:rsid w:val="004A4907"/>
    <w:rsid w:val="004A591F"/>
    <w:rsid w:val="004A5E36"/>
    <w:rsid w:val="004A65F9"/>
    <w:rsid w:val="004A669F"/>
    <w:rsid w:val="004B1FD3"/>
    <w:rsid w:val="004B2405"/>
    <w:rsid w:val="004B2597"/>
    <w:rsid w:val="004B3473"/>
    <w:rsid w:val="004B4B67"/>
    <w:rsid w:val="004B56A8"/>
    <w:rsid w:val="004B7507"/>
    <w:rsid w:val="004B7670"/>
    <w:rsid w:val="004B7B84"/>
    <w:rsid w:val="004C06B2"/>
    <w:rsid w:val="004C1062"/>
    <w:rsid w:val="004C26E2"/>
    <w:rsid w:val="004C357D"/>
    <w:rsid w:val="004C6D43"/>
    <w:rsid w:val="004C7EC7"/>
    <w:rsid w:val="004D078D"/>
    <w:rsid w:val="004D138F"/>
    <w:rsid w:val="004D28F9"/>
    <w:rsid w:val="004D6A2B"/>
    <w:rsid w:val="004D6DA3"/>
    <w:rsid w:val="004D6DCF"/>
    <w:rsid w:val="004D79EC"/>
    <w:rsid w:val="004D7F19"/>
    <w:rsid w:val="004E0DEB"/>
    <w:rsid w:val="004E13D9"/>
    <w:rsid w:val="004E1A6A"/>
    <w:rsid w:val="004E4112"/>
    <w:rsid w:val="004E4DD5"/>
    <w:rsid w:val="004E639D"/>
    <w:rsid w:val="004E63BA"/>
    <w:rsid w:val="004E707F"/>
    <w:rsid w:val="004F0267"/>
    <w:rsid w:val="004F056E"/>
    <w:rsid w:val="004F081A"/>
    <w:rsid w:val="004F0D8A"/>
    <w:rsid w:val="004F32BB"/>
    <w:rsid w:val="004F38DD"/>
    <w:rsid w:val="004F6165"/>
    <w:rsid w:val="004F6271"/>
    <w:rsid w:val="004F7574"/>
    <w:rsid w:val="0050047C"/>
    <w:rsid w:val="00500C95"/>
    <w:rsid w:val="00501B86"/>
    <w:rsid w:val="00503380"/>
    <w:rsid w:val="00504627"/>
    <w:rsid w:val="00504C2D"/>
    <w:rsid w:val="005052B2"/>
    <w:rsid w:val="00506C44"/>
    <w:rsid w:val="005077AF"/>
    <w:rsid w:val="005078C6"/>
    <w:rsid w:val="00510B88"/>
    <w:rsid w:val="005130D3"/>
    <w:rsid w:val="005131ED"/>
    <w:rsid w:val="0051382C"/>
    <w:rsid w:val="005138E9"/>
    <w:rsid w:val="0051544F"/>
    <w:rsid w:val="00515EEE"/>
    <w:rsid w:val="005216D8"/>
    <w:rsid w:val="00522236"/>
    <w:rsid w:val="00522757"/>
    <w:rsid w:val="00522E95"/>
    <w:rsid w:val="00523945"/>
    <w:rsid w:val="00525367"/>
    <w:rsid w:val="00525718"/>
    <w:rsid w:val="00526737"/>
    <w:rsid w:val="00526813"/>
    <w:rsid w:val="00526CFC"/>
    <w:rsid w:val="00527750"/>
    <w:rsid w:val="00530954"/>
    <w:rsid w:val="00530A3E"/>
    <w:rsid w:val="00530B6F"/>
    <w:rsid w:val="0053296A"/>
    <w:rsid w:val="00533B8A"/>
    <w:rsid w:val="00534032"/>
    <w:rsid w:val="005348C1"/>
    <w:rsid w:val="00534D86"/>
    <w:rsid w:val="00540280"/>
    <w:rsid w:val="005416C9"/>
    <w:rsid w:val="00541D62"/>
    <w:rsid w:val="00543766"/>
    <w:rsid w:val="00543CD2"/>
    <w:rsid w:val="00544D1F"/>
    <w:rsid w:val="00544E3F"/>
    <w:rsid w:val="0054503F"/>
    <w:rsid w:val="00545166"/>
    <w:rsid w:val="0054518F"/>
    <w:rsid w:val="00545F46"/>
    <w:rsid w:val="00546036"/>
    <w:rsid w:val="00546057"/>
    <w:rsid w:val="005467EC"/>
    <w:rsid w:val="00547966"/>
    <w:rsid w:val="00547D24"/>
    <w:rsid w:val="00551128"/>
    <w:rsid w:val="005516FA"/>
    <w:rsid w:val="005534E5"/>
    <w:rsid w:val="005544CC"/>
    <w:rsid w:val="00554779"/>
    <w:rsid w:val="005552BD"/>
    <w:rsid w:val="005556E5"/>
    <w:rsid w:val="0055746A"/>
    <w:rsid w:val="0055752C"/>
    <w:rsid w:val="0056132F"/>
    <w:rsid w:val="00561EDE"/>
    <w:rsid w:val="0056335D"/>
    <w:rsid w:val="00565301"/>
    <w:rsid w:val="005657A7"/>
    <w:rsid w:val="0056585D"/>
    <w:rsid w:val="00566055"/>
    <w:rsid w:val="00566E4A"/>
    <w:rsid w:val="0056735E"/>
    <w:rsid w:val="005706E0"/>
    <w:rsid w:val="0057179E"/>
    <w:rsid w:val="005717B7"/>
    <w:rsid w:val="00571BA1"/>
    <w:rsid w:val="00571FCD"/>
    <w:rsid w:val="005722BA"/>
    <w:rsid w:val="0057449F"/>
    <w:rsid w:val="005747A0"/>
    <w:rsid w:val="005755AA"/>
    <w:rsid w:val="00575DC1"/>
    <w:rsid w:val="0058047B"/>
    <w:rsid w:val="00580A54"/>
    <w:rsid w:val="00580ED9"/>
    <w:rsid w:val="00582B42"/>
    <w:rsid w:val="00582B99"/>
    <w:rsid w:val="005836E5"/>
    <w:rsid w:val="0058390C"/>
    <w:rsid w:val="00583F43"/>
    <w:rsid w:val="00586108"/>
    <w:rsid w:val="00586460"/>
    <w:rsid w:val="005864CA"/>
    <w:rsid w:val="00586A51"/>
    <w:rsid w:val="00591F4E"/>
    <w:rsid w:val="00592024"/>
    <w:rsid w:val="005920E0"/>
    <w:rsid w:val="00592789"/>
    <w:rsid w:val="00595032"/>
    <w:rsid w:val="00595D9D"/>
    <w:rsid w:val="00596794"/>
    <w:rsid w:val="00597113"/>
    <w:rsid w:val="00597B41"/>
    <w:rsid w:val="005A0E21"/>
    <w:rsid w:val="005A1451"/>
    <w:rsid w:val="005A282B"/>
    <w:rsid w:val="005A2C86"/>
    <w:rsid w:val="005A2E7F"/>
    <w:rsid w:val="005A3058"/>
    <w:rsid w:val="005A398C"/>
    <w:rsid w:val="005A4D26"/>
    <w:rsid w:val="005A4D4A"/>
    <w:rsid w:val="005A57DC"/>
    <w:rsid w:val="005A5872"/>
    <w:rsid w:val="005A62DA"/>
    <w:rsid w:val="005A7FFA"/>
    <w:rsid w:val="005B0BAE"/>
    <w:rsid w:val="005B14E4"/>
    <w:rsid w:val="005B24D4"/>
    <w:rsid w:val="005B292C"/>
    <w:rsid w:val="005B2F7D"/>
    <w:rsid w:val="005B37B7"/>
    <w:rsid w:val="005B3AB8"/>
    <w:rsid w:val="005B5407"/>
    <w:rsid w:val="005B57E7"/>
    <w:rsid w:val="005B5818"/>
    <w:rsid w:val="005B7168"/>
    <w:rsid w:val="005C078B"/>
    <w:rsid w:val="005C16F7"/>
    <w:rsid w:val="005C18D0"/>
    <w:rsid w:val="005C2E39"/>
    <w:rsid w:val="005C3572"/>
    <w:rsid w:val="005C3B9E"/>
    <w:rsid w:val="005C509F"/>
    <w:rsid w:val="005C52EA"/>
    <w:rsid w:val="005C56F4"/>
    <w:rsid w:val="005C5DF5"/>
    <w:rsid w:val="005D0442"/>
    <w:rsid w:val="005D0673"/>
    <w:rsid w:val="005D0D5F"/>
    <w:rsid w:val="005D167F"/>
    <w:rsid w:val="005D179A"/>
    <w:rsid w:val="005D1F56"/>
    <w:rsid w:val="005D269C"/>
    <w:rsid w:val="005D3428"/>
    <w:rsid w:val="005D39FB"/>
    <w:rsid w:val="005D40CA"/>
    <w:rsid w:val="005D45A0"/>
    <w:rsid w:val="005D590C"/>
    <w:rsid w:val="005D5CB0"/>
    <w:rsid w:val="005D6CC8"/>
    <w:rsid w:val="005D73DC"/>
    <w:rsid w:val="005D75F8"/>
    <w:rsid w:val="005D7BEB"/>
    <w:rsid w:val="005E1B61"/>
    <w:rsid w:val="005E22AB"/>
    <w:rsid w:val="005E3228"/>
    <w:rsid w:val="005E5D6A"/>
    <w:rsid w:val="005E6139"/>
    <w:rsid w:val="005E6AC4"/>
    <w:rsid w:val="005E6D74"/>
    <w:rsid w:val="005E6E45"/>
    <w:rsid w:val="005F1B56"/>
    <w:rsid w:val="005F1FFF"/>
    <w:rsid w:val="005F3E20"/>
    <w:rsid w:val="005F4A2C"/>
    <w:rsid w:val="005F555F"/>
    <w:rsid w:val="005F5F8F"/>
    <w:rsid w:val="005F704A"/>
    <w:rsid w:val="005F739E"/>
    <w:rsid w:val="00600E3B"/>
    <w:rsid w:val="00601F8C"/>
    <w:rsid w:val="0060375E"/>
    <w:rsid w:val="00605E36"/>
    <w:rsid w:val="00606A4A"/>
    <w:rsid w:val="00606BBD"/>
    <w:rsid w:val="006075E7"/>
    <w:rsid w:val="00610D84"/>
    <w:rsid w:val="0061185C"/>
    <w:rsid w:val="00612F5B"/>
    <w:rsid w:val="00612FAA"/>
    <w:rsid w:val="00613708"/>
    <w:rsid w:val="00613CEA"/>
    <w:rsid w:val="00614061"/>
    <w:rsid w:val="006143B0"/>
    <w:rsid w:val="00615640"/>
    <w:rsid w:val="006158B1"/>
    <w:rsid w:val="00615BEE"/>
    <w:rsid w:val="00617E16"/>
    <w:rsid w:val="00617ECE"/>
    <w:rsid w:val="0062003A"/>
    <w:rsid w:val="006226CD"/>
    <w:rsid w:val="00622D79"/>
    <w:rsid w:val="006232D2"/>
    <w:rsid w:val="00624D63"/>
    <w:rsid w:val="00625AAB"/>
    <w:rsid w:val="006278CF"/>
    <w:rsid w:val="00627980"/>
    <w:rsid w:val="006310C3"/>
    <w:rsid w:val="00632208"/>
    <w:rsid w:val="00632A60"/>
    <w:rsid w:val="006357CB"/>
    <w:rsid w:val="0063608E"/>
    <w:rsid w:val="00636CA8"/>
    <w:rsid w:val="00636F4F"/>
    <w:rsid w:val="006377BA"/>
    <w:rsid w:val="00637CBC"/>
    <w:rsid w:val="006414A2"/>
    <w:rsid w:val="00641AA2"/>
    <w:rsid w:val="00641DB3"/>
    <w:rsid w:val="00642AA9"/>
    <w:rsid w:val="00642FD6"/>
    <w:rsid w:val="0064406E"/>
    <w:rsid w:val="00644E43"/>
    <w:rsid w:val="0064585A"/>
    <w:rsid w:val="00645DE1"/>
    <w:rsid w:val="00647264"/>
    <w:rsid w:val="00647956"/>
    <w:rsid w:val="00650232"/>
    <w:rsid w:val="0065110D"/>
    <w:rsid w:val="00652449"/>
    <w:rsid w:val="00652EEA"/>
    <w:rsid w:val="00656CA4"/>
    <w:rsid w:val="00656F7B"/>
    <w:rsid w:val="00657E74"/>
    <w:rsid w:val="006617F6"/>
    <w:rsid w:val="00662935"/>
    <w:rsid w:val="00663020"/>
    <w:rsid w:val="006638C5"/>
    <w:rsid w:val="00664167"/>
    <w:rsid w:val="00664A41"/>
    <w:rsid w:val="00665D36"/>
    <w:rsid w:val="00665E51"/>
    <w:rsid w:val="00666532"/>
    <w:rsid w:val="00672B75"/>
    <w:rsid w:val="006736F8"/>
    <w:rsid w:val="00674AAC"/>
    <w:rsid w:val="00674BFA"/>
    <w:rsid w:val="00675435"/>
    <w:rsid w:val="00675937"/>
    <w:rsid w:val="00675C29"/>
    <w:rsid w:val="00675CE0"/>
    <w:rsid w:val="0067744E"/>
    <w:rsid w:val="00680D4F"/>
    <w:rsid w:val="00681D49"/>
    <w:rsid w:val="00681FBF"/>
    <w:rsid w:val="006824FF"/>
    <w:rsid w:val="00683CCB"/>
    <w:rsid w:val="00684410"/>
    <w:rsid w:val="00684990"/>
    <w:rsid w:val="00685C46"/>
    <w:rsid w:val="00686F4D"/>
    <w:rsid w:val="00687101"/>
    <w:rsid w:val="00690874"/>
    <w:rsid w:val="00690B25"/>
    <w:rsid w:val="00690D80"/>
    <w:rsid w:val="00691408"/>
    <w:rsid w:val="00691A6B"/>
    <w:rsid w:val="00691ECB"/>
    <w:rsid w:val="00693590"/>
    <w:rsid w:val="0069437C"/>
    <w:rsid w:val="00694B35"/>
    <w:rsid w:val="00694D84"/>
    <w:rsid w:val="006950FB"/>
    <w:rsid w:val="006952CF"/>
    <w:rsid w:val="0069533B"/>
    <w:rsid w:val="00695CFA"/>
    <w:rsid w:val="006969B9"/>
    <w:rsid w:val="0069706F"/>
    <w:rsid w:val="006A076C"/>
    <w:rsid w:val="006A1093"/>
    <w:rsid w:val="006A13E2"/>
    <w:rsid w:val="006A2166"/>
    <w:rsid w:val="006A21EB"/>
    <w:rsid w:val="006A23CB"/>
    <w:rsid w:val="006A270C"/>
    <w:rsid w:val="006A2778"/>
    <w:rsid w:val="006A2B58"/>
    <w:rsid w:val="006A3148"/>
    <w:rsid w:val="006A4113"/>
    <w:rsid w:val="006A48BA"/>
    <w:rsid w:val="006A4AAD"/>
    <w:rsid w:val="006A4EF4"/>
    <w:rsid w:val="006A56BB"/>
    <w:rsid w:val="006A632A"/>
    <w:rsid w:val="006A6743"/>
    <w:rsid w:val="006A73DE"/>
    <w:rsid w:val="006A78D4"/>
    <w:rsid w:val="006A7B94"/>
    <w:rsid w:val="006B124E"/>
    <w:rsid w:val="006B278F"/>
    <w:rsid w:val="006B2A77"/>
    <w:rsid w:val="006B3701"/>
    <w:rsid w:val="006B38B8"/>
    <w:rsid w:val="006B42A7"/>
    <w:rsid w:val="006B4F38"/>
    <w:rsid w:val="006B60D0"/>
    <w:rsid w:val="006B6491"/>
    <w:rsid w:val="006B7A41"/>
    <w:rsid w:val="006C02FC"/>
    <w:rsid w:val="006C29A6"/>
    <w:rsid w:val="006C4D69"/>
    <w:rsid w:val="006C5C51"/>
    <w:rsid w:val="006C6386"/>
    <w:rsid w:val="006C63E9"/>
    <w:rsid w:val="006C6F91"/>
    <w:rsid w:val="006D21C5"/>
    <w:rsid w:val="006D3119"/>
    <w:rsid w:val="006D4238"/>
    <w:rsid w:val="006D5474"/>
    <w:rsid w:val="006D6585"/>
    <w:rsid w:val="006D6794"/>
    <w:rsid w:val="006D7F98"/>
    <w:rsid w:val="006E1637"/>
    <w:rsid w:val="006E179C"/>
    <w:rsid w:val="006E3954"/>
    <w:rsid w:val="006E5D2A"/>
    <w:rsid w:val="006E5D61"/>
    <w:rsid w:val="006E6B2E"/>
    <w:rsid w:val="006E6E9C"/>
    <w:rsid w:val="006E7148"/>
    <w:rsid w:val="006E724A"/>
    <w:rsid w:val="006E7454"/>
    <w:rsid w:val="006F19DC"/>
    <w:rsid w:val="006F2B23"/>
    <w:rsid w:val="006F3F3E"/>
    <w:rsid w:val="006F4884"/>
    <w:rsid w:val="006F48E4"/>
    <w:rsid w:val="006F4C56"/>
    <w:rsid w:val="006F4DDD"/>
    <w:rsid w:val="006F518D"/>
    <w:rsid w:val="006F5E16"/>
    <w:rsid w:val="00700194"/>
    <w:rsid w:val="007001A2"/>
    <w:rsid w:val="00700E36"/>
    <w:rsid w:val="00701BA7"/>
    <w:rsid w:val="007021B4"/>
    <w:rsid w:val="007039BA"/>
    <w:rsid w:val="00705CC6"/>
    <w:rsid w:val="0070607B"/>
    <w:rsid w:val="00706160"/>
    <w:rsid w:val="007064D0"/>
    <w:rsid w:val="00710BA0"/>
    <w:rsid w:val="007138E9"/>
    <w:rsid w:val="00713AC4"/>
    <w:rsid w:val="00714408"/>
    <w:rsid w:val="00714733"/>
    <w:rsid w:val="00714A15"/>
    <w:rsid w:val="00714C8D"/>
    <w:rsid w:val="00715E93"/>
    <w:rsid w:val="00716C0F"/>
    <w:rsid w:val="00717C85"/>
    <w:rsid w:val="00720E16"/>
    <w:rsid w:val="007218F8"/>
    <w:rsid w:val="007245CE"/>
    <w:rsid w:val="007248B4"/>
    <w:rsid w:val="00725205"/>
    <w:rsid w:val="007260C1"/>
    <w:rsid w:val="0072658A"/>
    <w:rsid w:val="007278F1"/>
    <w:rsid w:val="00727B94"/>
    <w:rsid w:val="00733568"/>
    <w:rsid w:val="0073642D"/>
    <w:rsid w:val="0073705C"/>
    <w:rsid w:val="007378A1"/>
    <w:rsid w:val="00737E12"/>
    <w:rsid w:val="00737ECF"/>
    <w:rsid w:val="00740970"/>
    <w:rsid w:val="00740F87"/>
    <w:rsid w:val="00741D19"/>
    <w:rsid w:val="00741DC7"/>
    <w:rsid w:val="007424F4"/>
    <w:rsid w:val="007456EE"/>
    <w:rsid w:val="00745757"/>
    <w:rsid w:val="00745FD7"/>
    <w:rsid w:val="00747DB8"/>
    <w:rsid w:val="00750CCB"/>
    <w:rsid w:val="007522ED"/>
    <w:rsid w:val="00753B75"/>
    <w:rsid w:val="00753C45"/>
    <w:rsid w:val="007542BD"/>
    <w:rsid w:val="00755D3F"/>
    <w:rsid w:val="00756423"/>
    <w:rsid w:val="00756462"/>
    <w:rsid w:val="00756705"/>
    <w:rsid w:val="00756987"/>
    <w:rsid w:val="00757346"/>
    <w:rsid w:val="00757F4D"/>
    <w:rsid w:val="007616A3"/>
    <w:rsid w:val="00761919"/>
    <w:rsid w:val="0076263F"/>
    <w:rsid w:val="007626A7"/>
    <w:rsid w:val="007629C3"/>
    <w:rsid w:val="00763777"/>
    <w:rsid w:val="00763BC9"/>
    <w:rsid w:val="00764A10"/>
    <w:rsid w:val="00764B7B"/>
    <w:rsid w:val="007656DD"/>
    <w:rsid w:val="00766E04"/>
    <w:rsid w:val="00770803"/>
    <w:rsid w:val="00771523"/>
    <w:rsid w:val="007728D2"/>
    <w:rsid w:val="0077304E"/>
    <w:rsid w:val="007740C4"/>
    <w:rsid w:val="00775337"/>
    <w:rsid w:val="0077625D"/>
    <w:rsid w:val="007767EC"/>
    <w:rsid w:val="007801C8"/>
    <w:rsid w:val="00780680"/>
    <w:rsid w:val="007807AE"/>
    <w:rsid w:val="00780B93"/>
    <w:rsid w:val="00780C64"/>
    <w:rsid w:val="00781A3B"/>
    <w:rsid w:val="007863C6"/>
    <w:rsid w:val="00786763"/>
    <w:rsid w:val="00786BC5"/>
    <w:rsid w:val="00786EAE"/>
    <w:rsid w:val="00787333"/>
    <w:rsid w:val="007875F8"/>
    <w:rsid w:val="00791819"/>
    <w:rsid w:val="00792450"/>
    <w:rsid w:val="007926D4"/>
    <w:rsid w:val="00792A6A"/>
    <w:rsid w:val="00792DBA"/>
    <w:rsid w:val="00794538"/>
    <w:rsid w:val="00795089"/>
    <w:rsid w:val="0079559D"/>
    <w:rsid w:val="007956F6"/>
    <w:rsid w:val="00795FF1"/>
    <w:rsid w:val="00796F6F"/>
    <w:rsid w:val="00797676"/>
    <w:rsid w:val="00797F9D"/>
    <w:rsid w:val="007A0BD5"/>
    <w:rsid w:val="007A0EC3"/>
    <w:rsid w:val="007A1906"/>
    <w:rsid w:val="007A1DB5"/>
    <w:rsid w:val="007A2841"/>
    <w:rsid w:val="007A3325"/>
    <w:rsid w:val="007A36AA"/>
    <w:rsid w:val="007A5777"/>
    <w:rsid w:val="007A66B8"/>
    <w:rsid w:val="007A682C"/>
    <w:rsid w:val="007A7968"/>
    <w:rsid w:val="007B0E60"/>
    <w:rsid w:val="007B1FEC"/>
    <w:rsid w:val="007B294B"/>
    <w:rsid w:val="007B3827"/>
    <w:rsid w:val="007B742A"/>
    <w:rsid w:val="007B7B43"/>
    <w:rsid w:val="007C107C"/>
    <w:rsid w:val="007C1114"/>
    <w:rsid w:val="007C2944"/>
    <w:rsid w:val="007C401C"/>
    <w:rsid w:val="007C5111"/>
    <w:rsid w:val="007C5DFC"/>
    <w:rsid w:val="007C5E0A"/>
    <w:rsid w:val="007C60BB"/>
    <w:rsid w:val="007C7064"/>
    <w:rsid w:val="007D18C4"/>
    <w:rsid w:val="007D31CC"/>
    <w:rsid w:val="007D3610"/>
    <w:rsid w:val="007D3FA5"/>
    <w:rsid w:val="007D4636"/>
    <w:rsid w:val="007D474C"/>
    <w:rsid w:val="007D4D33"/>
    <w:rsid w:val="007D5B07"/>
    <w:rsid w:val="007D65AE"/>
    <w:rsid w:val="007D7248"/>
    <w:rsid w:val="007D7652"/>
    <w:rsid w:val="007E1771"/>
    <w:rsid w:val="007E39EB"/>
    <w:rsid w:val="007E3D6E"/>
    <w:rsid w:val="007E51D0"/>
    <w:rsid w:val="007E5893"/>
    <w:rsid w:val="007E5BEC"/>
    <w:rsid w:val="007E6CC9"/>
    <w:rsid w:val="007E7877"/>
    <w:rsid w:val="007F1D14"/>
    <w:rsid w:val="007F29A9"/>
    <w:rsid w:val="007F388B"/>
    <w:rsid w:val="007F3A1C"/>
    <w:rsid w:val="007F4AA5"/>
    <w:rsid w:val="007F5321"/>
    <w:rsid w:val="007F571F"/>
    <w:rsid w:val="007F7366"/>
    <w:rsid w:val="007F753B"/>
    <w:rsid w:val="00800327"/>
    <w:rsid w:val="00800732"/>
    <w:rsid w:val="00801B6F"/>
    <w:rsid w:val="00802D99"/>
    <w:rsid w:val="008036BC"/>
    <w:rsid w:val="008042E1"/>
    <w:rsid w:val="008043E6"/>
    <w:rsid w:val="00804CFE"/>
    <w:rsid w:val="00804FB5"/>
    <w:rsid w:val="00805BCA"/>
    <w:rsid w:val="00805C82"/>
    <w:rsid w:val="00806173"/>
    <w:rsid w:val="0080643D"/>
    <w:rsid w:val="008068D0"/>
    <w:rsid w:val="008069E0"/>
    <w:rsid w:val="00806D98"/>
    <w:rsid w:val="00807634"/>
    <w:rsid w:val="00807A82"/>
    <w:rsid w:val="00810565"/>
    <w:rsid w:val="00810C25"/>
    <w:rsid w:val="00810D33"/>
    <w:rsid w:val="008111CA"/>
    <w:rsid w:val="00812569"/>
    <w:rsid w:val="008139C2"/>
    <w:rsid w:val="00814341"/>
    <w:rsid w:val="0081468C"/>
    <w:rsid w:val="00814E84"/>
    <w:rsid w:val="0081558E"/>
    <w:rsid w:val="0081720F"/>
    <w:rsid w:val="00821827"/>
    <w:rsid w:val="00822293"/>
    <w:rsid w:val="0082262F"/>
    <w:rsid w:val="00824956"/>
    <w:rsid w:val="00824981"/>
    <w:rsid w:val="008253ED"/>
    <w:rsid w:val="008254C9"/>
    <w:rsid w:val="00825D7D"/>
    <w:rsid w:val="008271E6"/>
    <w:rsid w:val="008277F2"/>
    <w:rsid w:val="00827855"/>
    <w:rsid w:val="00830E85"/>
    <w:rsid w:val="00830F13"/>
    <w:rsid w:val="0083127B"/>
    <w:rsid w:val="00831A7D"/>
    <w:rsid w:val="008346ED"/>
    <w:rsid w:val="00834746"/>
    <w:rsid w:val="00834C05"/>
    <w:rsid w:val="008356C9"/>
    <w:rsid w:val="00835707"/>
    <w:rsid w:val="00835B32"/>
    <w:rsid w:val="00835C6F"/>
    <w:rsid w:val="008377E0"/>
    <w:rsid w:val="008416F3"/>
    <w:rsid w:val="008419E0"/>
    <w:rsid w:val="0084321B"/>
    <w:rsid w:val="0084794A"/>
    <w:rsid w:val="00847F8D"/>
    <w:rsid w:val="00850AA2"/>
    <w:rsid w:val="008524B4"/>
    <w:rsid w:val="00853082"/>
    <w:rsid w:val="00853C79"/>
    <w:rsid w:val="00854406"/>
    <w:rsid w:val="0085459D"/>
    <w:rsid w:val="008560FD"/>
    <w:rsid w:val="00857C11"/>
    <w:rsid w:val="00857FE3"/>
    <w:rsid w:val="00860817"/>
    <w:rsid w:val="00861D10"/>
    <w:rsid w:val="008640B4"/>
    <w:rsid w:val="0086462B"/>
    <w:rsid w:val="00865AA8"/>
    <w:rsid w:val="008661C7"/>
    <w:rsid w:val="00866744"/>
    <w:rsid w:val="00867910"/>
    <w:rsid w:val="0087019C"/>
    <w:rsid w:val="00870B21"/>
    <w:rsid w:val="00871377"/>
    <w:rsid w:val="008718F9"/>
    <w:rsid w:val="00871DBA"/>
    <w:rsid w:val="008727A5"/>
    <w:rsid w:val="00873286"/>
    <w:rsid w:val="00873D5A"/>
    <w:rsid w:val="00874232"/>
    <w:rsid w:val="00874968"/>
    <w:rsid w:val="00875AB6"/>
    <w:rsid w:val="00880B82"/>
    <w:rsid w:val="00881E0F"/>
    <w:rsid w:val="008832C7"/>
    <w:rsid w:val="008845A8"/>
    <w:rsid w:val="0088587B"/>
    <w:rsid w:val="00885EDA"/>
    <w:rsid w:val="0088691A"/>
    <w:rsid w:val="00886BBB"/>
    <w:rsid w:val="00886E6D"/>
    <w:rsid w:val="00887E33"/>
    <w:rsid w:val="00890F84"/>
    <w:rsid w:val="00891C70"/>
    <w:rsid w:val="00891F2D"/>
    <w:rsid w:val="00893F13"/>
    <w:rsid w:val="00894F53"/>
    <w:rsid w:val="0089504D"/>
    <w:rsid w:val="008964A5"/>
    <w:rsid w:val="00896D5D"/>
    <w:rsid w:val="008A129A"/>
    <w:rsid w:val="008A137B"/>
    <w:rsid w:val="008A257D"/>
    <w:rsid w:val="008A2CDD"/>
    <w:rsid w:val="008A2EDA"/>
    <w:rsid w:val="008A41D8"/>
    <w:rsid w:val="008A4210"/>
    <w:rsid w:val="008A5B9C"/>
    <w:rsid w:val="008A6916"/>
    <w:rsid w:val="008A764D"/>
    <w:rsid w:val="008B026F"/>
    <w:rsid w:val="008B059E"/>
    <w:rsid w:val="008B089D"/>
    <w:rsid w:val="008B0A8C"/>
    <w:rsid w:val="008B3F2D"/>
    <w:rsid w:val="008B559D"/>
    <w:rsid w:val="008B57F7"/>
    <w:rsid w:val="008B6403"/>
    <w:rsid w:val="008B6AE2"/>
    <w:rsid w:val="008C12D8"/>
    <w:rsid w:val="008C1626"/>
    <w:rsid w:val="008C25EC"/>
    <w:rsid w:val="008C27C1"/>
    <w:rsid w:val="008C2D9D"/>
    <w:rsid w:val="008C2E69"/>
    <w:rsid w:val="008C3009"/>
    <w:rsid w:val="008C36B6"/>
    <w:rsid w:val="008C38E8"/>
    <w:rsid w:val="008C65C7"/>
    <w:rsid w:val="008C74A4"/>
    <w:rsid w:val="008C7C6C"/>
    <w:rsid w:val="008C7ECB"/>
    <w:rsid w:val="008C7ED9"/>
    <w:rsid w:val="008D087B"/>
    <w:rsid w:val="008D0D30"/>
    <w:rsid w:val="008D136F"/>
    <w:rsid w:val="008D2323"/>
    <w:rsid w:val="008D3612"/>
    <w:rsid w:val="008D4860"/>
    <w:rsid w:val="008D493B"/>
    <w:rsid w:val="008D5218"/>
    <w:rsid w:val="008D6085"/>
    <w:rsid w:val="008D6E83"/>
    <w:rsid w:val="008D7012"/>
    <w:rsid w:val="008E097D"/>
    <w:rsid w:val="008E2300"/>
    <w:rsid w:val="008E2C6D"/>
    <w:rsid w:val="008E33CF"/>
    <w:rsid w:val="008E3F1D"/>
    <w:rsid w:val="008E404F"/>
    <w:rsid w:val="008E5747"/>
    <w:rsid w:val="008E60EC"/>
    <w:rsid w:val="008E699F"/>
    <w:rsid w:val="008E7CAF"/>
    <w:rsid w:val="008F021E"/>
    <w:rsid w:val="008F0AC8"/>
    <w:rsid w:val="008F1F93"/>
    <w:rsid w:val="008F3409"/>
    <w:rsid w:val="008F45BD"/>
    <w:rsid w:val="008F4828"/>
    <w:rsid w:val="008F4B0C"/>
    <w:rsid w:val="008F7A7F"/>
    <w:rsid w:val="00900778"/>
    <w:rsid w:val="009019DD"/>
    <w:rsid w:val="0090216A"/>
    <w:rsid w:val="00902325"/>
    <w:rsid w:val="0090272C"/>
    <w:rsid w:val="009027B8"/>
    <w:rsid w:val="00903012"/>
    <w:rsid w:val="00903486"/>
    <w:rsid w:val="00903760"/>
    <w:rsid w:val="00903872"/>
    <w:rsid w:val="009042C9"/>
    <w:rsid w:val="0090471E"/>
    <w:rsid w:val="00904EAE"/>
    <w:rsid w:val="00904FBB"/>
    <w:rsid w:val="009054BD"/>
    <w:rsid w:val="00905BD5"/>
    <w:rsid w:val="00907462"/>
    <w:rsid w:val="0090757A"/>
    <w:rsid w:val="00907B90"/>
    <w:rsid w:val="0091203F"/>
    <w:rsid w:val="009158A6"/>
    <w:rsid w:val="00917536"/>
    <w:rsid w:val="00917828"/>
    <w:rsid w:val="00917E59"/>
    <w:rsid w:val="009201C7"/>
    <w:rsid w:val="00920A60"/>
    <w:rsid w:val="009222ED"/>
    <w:rsid w:val="0092373D"/>
    <w:rsid w:val="00923B37"/>
    <w:rsid w:val="00923DAA"/>
    <w:rsid w:val="00923FF3"/>
    <w:rsid w:val="009246B2"/>
    <w:rsid w:val="00924E26"/>
    <w:rsid w:val="0092549D"/>
    <w:rsid w:val="0092646C"/>
    <w:rsid w:val="00927365"/>
    <w:rsid w:val="0093096C"/>
    <w:rsid w:val="00931BBE"/>
    <w:rsid w:val="00934677"/>
    <w:rsid w:val="0093520C"/>
    <w:rsid w:val="0093529B"/>
    <w:rsid w:val="00935511"/>
    <w:rsid w:val="00935A64"/>
    <w:rsid w:val="00935C8D"/>
    <w:rsid w:val="0094065E"/>
    <w:rsid w:val="009406D4"/>
    <w:rsid w:val="009406F6"/>
    <w:rsid w:val="00940890"/>
    <w:rsid w:val="00940B6E"/>
    <w:rsid w:val="00940BBE"/>
    <w:rsid w:val="009410FA"/>
    <w:rsid w:val="00941B24"/>
    <w:rsid w:val="00941FD0"/>
    <w:rsid w:val="00942682"/>
    <w:rsid w:val="00943FE8"/>
    <w:rsid w:val="00945C8B"/>
    <w:rsid w:val="009462C2"/>
    <w:rsid w:val="00947CF2"/>
    <w:rsid w:val="009506C5"/>
    <w:rsid w:val="009506C7"/>
    <w:rsid w:val="00950E29"/>
    <w:rsid w:val="009510F5"/>
    <w:rsid w:val="0095159F"/>
    <w:rsid w:val="0095354B"/>
    <w:rsid w:val="00954346"/>
    <w:rsid w:val="00954F95"/>
    <w:rsid w:val="00956408"/>
    <w:rsid w:val="00957F95"/>
    <w:rsid w:val="009614E0"/>
    <w:rsid w:val="009635F6"/>
    <w:rsid w:val="00964654"/>
    <w:rsid w:val="00964F80"/>
    <w:rsid w:val="009650C7"/>
    <w:rsid w:val="00967199"/>
    <w:rsid w:val="00967BB3"/>
    <w:rsid w:val="00967DEA"/>
    <w:rsid w:val="00970433"/>
    <w:rsid w:val="00970BA0"/>
    <w:rsid w:val="00974859"/>
    <w:rsid w:val="00976A07"/>
    <w:rsid w:val="00976A6D"/>
    <w:rsid w:val="00977017"/>
    <w:rsid w:val="0097793E"/>
    <w:rsid w:val="009800DA"/>
    <w:rsid w:val="009804C5"/>
    <w:rsid w:val="009818CD"/>
    <w:rsid w:val="00981B5D"/>
    <w:rsid w:val="00981EAF"/>
    <w:rsid w:val="00983218"/>
    <w:rsid w:val="009835FC"/>
    <w:rsid w:val="00983A05"/>
    <w:rsid w:val="0098489B"/>
    <w:rsid w:val="00984912"/>
    <w:rsid w:val="009872CC"/>
    <w:rsid w:val="00991669"/>
    <w:rsid w:val="0099276A"/>
    <w:rsid w:val="00992B35"/>
    <w:rsid w:val="009938E4"/>
    <w:rsid w:val="00995976"/>
    <w:rsid w:val="00995DFA"/>
    <w:rsid w:val="0099621E"/>
    <w:rsid w:val="0099639F"/>
    <w:rsid w:val="00997616"/>
    <w:rsid w:val="00997EE2"/>
    <w:rsid w:val="009A055D"/>
    <w:rsid w:val="009A0D56"/>
    <w:rsid w:val="009A153F"/>
    <w:rsid w:val="009A1C0C"/>
    <w:rsid w:val="009A2639"/>
    <w:rsid w:val="009A2E0A"/>
    <w:rsid w:val="009A3F25"/>
    <w:rsid w:val="009A4E6A"/>
    <w:rsid w:val="009A6174"/>
    <w:rsid w:val="009A61E0"/>
    <w:rsid w:val="009A64A3"/>
    <w:rsid w:val="009A64F3"/>
    <w:rsid w:val="009B0ADF"/>
    <w:rsid w:val="009B0D31"/>
    <w:rsid w:val="009B13E9"/>
    <w:rsid w:val="009B1432"/>
    <w:rsid w:val="009B24AE"/>
    <w:rsid w:val="009B5CF9"/>
    <w:rsid w:val="009B71A1"/>
    <w:rsid w:val="009B7B68"/>
    <w:rsid w:val="009C033C"/>
    <w:rsid w:val="009C0F72"/>
    <w:rsid w:val="009C1734"/>
    <w:rsid w:val="009C1822"/>
    <w:rsid w:val="009C2F0C"/>
    <w:rsid w:val="009C3E89"/>
    <w:rsid w:val="009C4205"/>
    <w:rsid w:val="009C5016"/>
    <w:rsid w:val="009C6450"/>
    <w:rsid w:val="009C64F3"/>
    <w:rsid w:val="009C67C9"/>
    <w:rsid w:val="009C6CF2"/>
    <w:rsid w:val="009C775C"/>
    <w:rsid w:val="009D0351"/>
    <w:rsid w:val="009D0430"/>
    <w:rsid w:val="009D0963"/>
    <w:rsid w:val="009D17D2"/>
    <w:rsid w:val="009D2CF0"/>
    <w:rsid w:val="009D338A"/>
    <w:rsid w:val="009D49BA"/>
    <w:rsid w:val="009D545A"/>
    <w:rsid w:val="009D5C0C"/>
    <w:rsid w:val="009D6372"/>
    <w:rsid w:val="009D6691"/>
    <w:rsid w:val="009D6812"/>
    <w:rsid w:val="009D759F"/>
    <w:rsid w:val="009E115D"/>
    <w:rsid w:val="009E1580"/>
    <w:rsid w:val="009E16A5"/>
    <w:rsid w:val="009E1EE6"/>
    <w:rsid w:val="009E1F98"/>
    <w:rsid w:val="009E3789"/>
    <w:rsid w:val="009E4A19"/>
    <w:rsid w:val="009E502D"/>
    <w:rsid w:val="009E5171"/>
    <w:rsid w:val="009E5603"/>
    <w:rsid w:val="009E5AF8"/>
    <w:rsid w:val="009E5C1B"/>
    <w:rsid w:val="009E69A9"/>
    <w:rsid w:val="009E6C37"/>
    <w:rsid w:val="009F0E1B"/>
    <w:rsid w:val="009F1D8C"/>
    <w:rsid w:val="009F22FD"/>
    <w:rsid w:val="009F29D7"/>
    <w:rsid w:val="009F35D2"/>
    <w:rsid w:val="009F4EA0"/>
    <w:rsid w:val="00A00118"/>
    <w:rsid w:val="00A02E4A"/>
    <w:rsid w:val="00A04176"/>
    <w:rsid w:val="00A11821"/>
    <w:rsid w:val="00A1240C"/>
    <w:rsid w:val="00A13AAE"/>
    <w:rsid w:val="00A1410A"/>
    <w:rsid w:val="00A15ED7"/>
    <w:rsid w:val="00A206F3"/>
    <w:rsid w:val="00A2184C"/>
    <w:rsid w:val="00A231CD"/>
    <w:rsid w:val="00A237C3"/>
    <w:rsid w:val="00A23A60"/>
    <w:rsid w:val="00A24A63"/>
    <w:rsid w:val="00A24C6F"/>
    <w:rsid w:val="00A26CC9"/>
    <w:rsid w:val="00A27063"/>
    <w:rsid w:val="00A27226"/>
    <w:rsid w:val="00A30F41"/>
    <w:rsid w:val="00A31DD5"/>
    <w:rsid w:val="00A31F0A"/>
    <w:rsid w:val="00A33DC7"/>
    <w:rsid w:val="00A36116"/>
    <w:rsid w:val="00A36245"/>
    <w:rsid w:val="00A375B1"/>
    <w:rsid w:val="00A40266"/>
    <w:rsid w:val="00A402D7"/>
    <w:rsid w:val="00A4105A"/>
    <w:rsid w:val="00A41139"/>
    <w:rsid w:val="00A4327B"/>
    <w:rsid w:val="00A44A26"/>
    <w:rsid w:val="00A46FE9"/>
    <w:rsid w:val="00A4766F"/>
    <w:rsid w:val="00A477EE"/>
    <w:rsid w:val="00A5066A"/>
    <w:rsid w:val="00A51052"/>
    <w:rsid w:val="00A515E4"/>
    <w:rsid w:val="00A52E24"/>
    <w:rsid w:val="00A53158"/>
    <w:rsid w:val="00A53652"/>
    <w:rsid w:val="00A53B75"/>
    <w:rsid w:val="00A53C37"/>
    <w:rsid w:val="00A54452"/>
    <w:rsid w:val="00A5459E"/>
    <w:rsid w:val="00A551BA"/>
    <w:rsid w:val="00A60873"/>
    <w:rsid w:val="00A627D9"/>
    <w:rsid w:val="00A6338C"/>
    <w:rsid w:val="00A6752B"/>
    <w:rsid w:val="00A67554"/>
    <w:rsid w:val="00A678CB"/>
    <w:rsid w:val="00A67E18"/>
    <w:rsid w:val="00A70088"/>
    <w:rsid w:val="00A7065D"/>
    <w:rsid w:val="00A70D6C"/>
    <w:rsid w:val="00A70DAF"/>
    <w:rsid w:val="00A7126A"/>
    <w:rsid w:val="00A71CC0"/>
    <w:rsid w:val="00A71DBC"/>
    <w:rsid w:val="00A72663"/>
    <w:rsid w:val="00A75059"/>
    <w:rsid w:val="00A75CA4"/>
    <w:rsid w:val="00A77DA0"/>
    <w:rsid w:val="00A805A1"/>
    <w:rsid w:val="00A81139"/>
    <w:rsid w:val="00A814AB"/>
    <w:rsid w:val="00A81905"/>
    <w:rsid w:val="00A826B0"/>
    <w:rsid w:val="00A827F6"/>
    <w:rsid w:val="00A8468B"/>
    <w:rsid w:val="00A84B13"/>
    <w:rsid w:val="00A86EF3"/>
    <w:rsid w:val="00A90080"/>
    <w:rsid w:val="00A90D72"/>
    <w:rsid w:val="00A9103A"/>
    <w:rsid w:val="00A920BF"/>
    <w:rsid w:val="00A92957"/>
    <w:rsid w:val="00A93104"/>
    <w:rsid w:val="00A95F9A"/>
    <w:rsid w:val="00A961F0"/>
    <w:rsid w:val="00A96E48"/>
    <w:rsid w:val="00AA027C"/>
    <w:rsid w:val="00AA2455"/>
    <w:rsid w:val="00AA260D"/>
    <w:rsid w:val="00AA2FB1"/>
    <w:rsid w:val="00AA3AA2"/>
    <w:rsid w:val="00AA4124"/>
    <w:rsid w:val="00AA43EB"/>
    <w:rsid w:val="00AA462C"/>
    <w:rsid w:val="00AA4B06"/>
    <w:rsid w:val="00AA5579"/>
    <w:rsid w:val="00AA5D6C"/>
    <w:rsid w:val="00AA753D"/>
    <w:rsid w:val="00AB02C2"/>
    <w:rsid w:val="00AB1525"/>
    <w:rsid w:val="00AB193A"/>
    <w:rsid w:val="00AB591F"/>
    <w:rsid w:val="00AB5C2F"/>
    <w:rsid w:val="00AB7123"/>
    <w:rsid w:val="00AB7786"/>
    <w:rsid w:val="00AC1446"/>
    <w:rsid w:val="00AC3982"/>
    <w:rsid w:val="00AC44F5"/>
    <w:rsid w:val="00AC5B0E"/>
    <w:rsid w:val="00AC6124"/>
    <w:rsid w:val="00AC616F"/>
    <w:rsid w:val="00AC69B0"/>
    <w:rsid w:val="00AC76E2"/>
    <w:rsid w:val="00AD087D"/>
    <w:rsid w:val="00AD0E62"/>
    <w:rsid w:val="00AD4AC1"/>
    <w:rsid w:val="00AD5A6E"/>
    <w:rsid w:val="00AD6273"/>
    <w:rsid w:val="00AD75B0"/>
    <w:rsid w:val="00AE0DD6"/>
    <w:rsid w:val="00AE1B8D"/>
    <w:rsid w:val="00AE2003"/>
    <w:rsid w:val="00AE3DE0"/>
    <w:rsid w:val="00AE4445"/>
    <w:rsid w:val="00AE4C2A"/>
    <w:rsid w:val="00AE4FD0"/>
    <w:rsid w:val="00AE7249"/>
    <w:rsid w:val="00AE7665"/>
    <w:rsid w:val="00AE7AC6"/>
    <w:rsid w:val="00AE7C3A"/>
    <w:rsid w:val="00AE7F95"/>
    <w:rsid w:val="00AF01DD"/>
    <w:rsid w:val="00AF0217"/>
    <w:rsid w:val="00AF0DB6"/>
    <w:rsid w:val="00AF26C3"/>
    <w:rsid w:val="00AF2A99"/>
    <w:rsid w:val="00AF31A9"/>
    <w:rsid w:val="00AF373A"/>
    <w:rsid w:val="00AF3E07"/>
    <w:rsid w:val="00AF3EC1"/>
    <w:rsid w:val="00AF4D4B"/>
    <w:rsid w:val="00AF4D7A"/>
    <w:rsid w:val="00AF4EAB"/>
    <w:rsid w:val="00AF509D"/>
    <w:rsid w:val="00AF5DF6"/>
    <w:rsid w:val="00AF61BF"/>
    <w:rsid w:val="00AF65CB"/>
    <w:rsid w:val="00AF663E"/>
    <w:rsid w:val="00B000DA"/>
    <w:rsid w:val="00B002EF"/>
    <w:rsid w:val="00B00B05"/>
    <w:rsid w:val="00B02882"/>
    <w:rsid w:val="00B029DB"/>
    <w:rsid w:val="00B02BFF"/>
    <w:rsid w:val="00B05D0B"/>
    <w:rsid w:val="00B1120B"/>
    <w:rsid w:val="00B11CAA"/>
    <w:rsid w:val="00B13AD6"/>
    <w:rsid w:val="00B149B0"/>
    <w:rsid w:val="00B15548"/>
    <w:rsid w:val="00B15B68"/>
    <w:rsid w:val="00B169A1"/>
    <w:rsid w:val="00B176FE"/>
    <w:rsid w:val="00B17C3A"/>
    <w:rsid w:val="00B2049A"/>
    <w:rsid w:val="00B20709"/>
    <w:rsid w:val="00B21757"/>
    <w:rsid w:val="00B21DF2"/>
    <w:rsid w:val="00B21E2A"/>
    <w:rsid w:val="00B222E0"/>
    <w:rsid w:val="00B235FF"/>
    <w:rsid w:val="00B24D0C"/>
    <w:rsid w:val="00B25C4B"/>
    <w:rsid w:val="00B25E9A"/>
    <w:rsid w:val="00B266D7"/>
    <w:rsid w:val="00B26EF8"/>
    <w:rsid w:val="00B27E09"/>
    <w:rsid w:val="00B30307"/>
    <w:rsid w:val="00B30522"/>
    <w:rsid w:val="00B308E2"/>
    <w:rsid w:val="00B3237F"/>
    <w:rsid w:val="00B3384D"/>
    <w:rsid w:val="00B3484C"/>
    <w:rsid w:val="00B349F2"/>
    <w:rsid w:val="00B354E6"/>
    <w:rsid w:val="00B365E4"/>
    <w:rsid w:val="00B376C9"/>
    <w:rsid w:val="00B37A58"/>
    <w:rsid w:val="00B40807"/>
    <w:rsid w:val="00B410A8"/>
    <w:rsid w:val="00B411F8"/>
    <w:rsid w:val="00B41FA3"/>
    <w:rsid w:val="00B424EF"/>
    <w:rsid w:val="00B43EFA"/>
    <w:rsid w:val="00B45A4A"/>
    <w:rsid w:val="00B45B6F"/>
    <w:rsid w:val="00B460D2"/>
    <w:rsid w:val="00B46C52"/>
    <w:rsid w:val="00B51A7B"/>
    <w:rsid w:val="00B531E5"/>
    <w:rsid w:val="00B54415"/>
    <w:rsid w:val="00B55125"/>
    <w:rsid w:val="00B552B4"/>
    <w:rsid w:val="00B55435"/>
    <w:rsid w:val="00B55A1C"/>
    <w:rsid w:val="00B56B78"/>
    <w:rsid w:val="00B56FCA"/>
    <w:rsid w:val="00B6086A"/>
    <w:rsid w:val="00B636A9"/>
    <w:rsid w:val="00B6584B"/>
    <w:rsid w:val="00B65D4B"/>
    <w:rsid w:val="00B65F6E"/>
    <w:rsid w:val="00B6644A"/>
    <w:rsid w:val="00B67504"/>
    <w:rsid w:val="00B67DEE"/>
    <w:rsid w:val="00B71BD4"/>
    <w:rsid w:val="00B7297C"/>
    <w:rsid w:val="00B72CCB"/>
    <w:rsid w:val="00B74495"/>
    <w:rsid w:val="00B749E0"/>
    <w:rsid w:val="00B74F87"/>
    <w:rsid w:val="00B75A4F"/>
    <w:rsid w:val="00B75D50"/>
    <w:rsid w:val="00B77196"/>
    <w:rsid w:val="00B83595"/>
    <w:rsid w:val="00B850E5"/>
    <w:rsid w:val="00B85588"/>
    <w:rsid w:val="00B860D5"/>
    <w:rsid w:val="00B86DF4"/>
    <w:rsid w:val="00B8788B"/>
    <w:rsid w:val="00B87C12"/>
    <w:rsid w:val="00B90FE3"/>
    <w:rsid w:val="00B915F9"/>
    <w:rsid w:val="00B916D3"/>
    <w:rsid w:val="00B91C6A"/>
    <w:rsid w:val="00B92659"/>
    <w:rsid w:val="00B927A1"/>
    <w:rsid w:val="00B92CF4"/>
    <w:rsid w:val="00B934D2"/>
    <w:rsid w:val="00B94B47"/>
    <w:rsid w:val="00B95902"/>
    <w:rsid w:val="00B95B4F"/>
    <w:rsid w:val="00B960C5"/>
    <w:rsid w:val="00B960CC"/>
    <w:rsid w:val="00BA08C5"/>
    <w:rsid w:val="00BA1BD9"/>
    <w:rsid w:val="00BA1D15"/>
    <w:rsid w:val="00BA1EEA"/>
    <w:rsid w:val="00BA2202"/>
    <w:rsid w:val="00BA374B"/>
    <w:rsid w:val="00BA5C2D"/>
    <w:rsid w:val="00BA757E"/>
    <w:rsid w:val="00BB1A4A"/>
    <w:rsid w:val="00BB229B"/>
    <w:rsid w:val="00BB3D81"/>
    <w:rsid w:val="00BB4D62"/>
    <w:rsid w:val="00BB55BE"/>
    <w:rsid w:val="00BB597E"/>
    <w:rsid w:val="00BB5E9D"/>
    <w:rsid w:val="00BB7040"/>
    <w:rsid w:val="00BB71A7"/>
    <w:rsid w:val="00BB72D6"/>
    <w:rsid w:val="00BB7DDD"/>
    <w:rsid w:val="00BC07AC"/>
    <w:rsid w:val="00BC1C94"/>
    <w:rsid w:val="00BC2493"/>
    <w:rsid w:val="00BC29AC"/>
    <w:rsid w:val="00BC5C1E"/>
    <w:rsid w:val="00BC5FDD"/>
    <w:rsid w:val="00BC7AEE"/>
    <w:rsid w:val="00BD1230"/>
    <w:rsid w:val="00BD2661"/>
    <w:rsid w:val="00BD2BC7"/>
    <w:rsid w:val="00BD3155"/>
    <w:rsid w:val="00BD3781"/>
    <w:rsid w:val="00BD3EB2"/>
    <w:rsid w:val="00BD4642"/>
    <w:rsid w:val="00BD4C84"/>
    <w:rsid w:val="00BD5A55"/>
    <w:rsid w:val="00BD5CF7"/>
    <w:rsid w:val="00BE07E6"/>
    <w:rsid w:val="00BE1ADB"/>
    <w:rsid w:val="00BE204A"/>
    <w:rsid w:val="00BE2459"/>
    <w:rsid w:val="00BE37DD"/>
    <w:rsid w:val="00BE3B3B"/>
    <w:rsid w:val="00BE5E0F"/>
    <w:rsid w:val="00BE66DC"/>
    <w:rsid w:val="00BE73EB"/>
    <w:rsid w:val="00BF17D8"/>
    <w:rsid w:val="00BF1C36"/>
    <w:rsid w:val="00BF34F8"/>
    <w:rsid w:val="00BF373C"/>
    <w:rsid w:val="00BF3A9B"/>
    <w:rsid w:val="00BF66BC"/>
    <w:rsid w:val="00BF6863"/>
    <w:rsid w:val="00BF6AF3"/>
    <w:rsid w:val="00BF739F"/>
    <w:rsid w:val="00C0002B"/>
    <w:rsid w:val="00C00FAD"/>
    <w:rsid w:val="00C0283D"/>
    <w:rsid w:val="00C02BA9"/>
    <w:rsid w:val="00C0338B"/>
    <w:rsid w:val="00C0387E"/>
    <w:rsid w:val="00C0499A"/>
    <w:rsid w:val="00C04C20"/>
    <w:rsid w:val="00C0581D"/>
    <w:rsid w:val="00C05FA4"/>
    <w:rsid w:val="00C06A4E"/>
    <w:rsid w:val="00C073D9"/>
    <w:rsid w:val="00C07C6A"/>
    <w:rsid w:val="00C1080A"/>
    <w:rsid w:val="00C10A1F"/>
    <w:rsid w:val="00C113B8"/>
    <w:rsid w:val="00C11F3A"/>
    <w:rsid w:val="00C15064"/>
    <w:rsid w:val="00C15BC1"/>
    <w:rsid w:val="00C16666"/>
    <w:rsid w:val="00C16FFB"/>
    <w:rsid w:val="00C1718C"/>
    <w:rsid w:val="00C174D0"/>
    <w:rsid w:val="00C17958"/>
    <w:rsid w:val="00C2064A"/>
    <w:rsid w:val="00C20858"/>
    <w:rsid w:val="00C20ECE"/>
    <w:rsid w:val="00C218E0"/>
    <w:rsid w:val="00C222EB"/>
    <w:rsid w:val="00C2245D"/>
    <w:rsid w:val="00C22A79"/>
    <w:rsid w:val="00C23A3A"/>
    <w:rsid w:val="00C2403F"/>
    <w:rsid w:val="00C24257"/>
    <w:rsid w:val="00C24409"/>
    <w:rsid w:val="00C25228"/>
    <w:rsid w:val="00C25C80"/>
    <w:rsid w:val="00C25DF9"/>
    <w:rsid w:val="00C25ED6"/>
    <w:rsid w:val="00C263DF"/>
    <w:rsid w:val="00C26964"/>
    <w:rsid w:val="00C26CCA"/>
    <w:rsid w:val="00C27109"/>
    <w:rsid w:val="00C27C93"/>
    <w:rsid w:val="00C32310"/>
    <w:rsid w:val="00C32E68"/>
    <w:rsid w:val="00C32E83"/>
    <w:rsid w:val="00C332B7"/>
    <w:rsid w:val="00C3355D"/>
    <w:rsid w:val="00C33696"/>
    <w:rsid w:val="00C3686E"/>
    <w:rsid w:val="00C36E0C"/>
    <w:rsid w:val="00C3723C"/>
    <w:rsid w:val="00C376EB"/>
    <w:rsid w:val="00C3788A"/>
    <w:rsid w:val="00C40C8E"/>
    <w:rsid w:val="00C41CC7"/>
    <w:rsid w:val="00C423DF"/>
    <w:rsid w:val="00C431B2"/>
    <w:rsid w:val="00C43679"/>
    <w:rsid w:val="00C4465F"/>
    <w:rsid w:val="00C454AC"/>
    <w:rsid w:val="00C458A2"/>
    <w:rsid w:val="00C46C1C"/>
    <w:rsid w:val="00C46F97"/>
    <w:rsid w:val="00C50A1E"/>
    <w:rsid w:val="00C50B06"/>
    <w:rsid w:val="00C5223F"/>
    <w:rsid w:val="00C526B6"/>
    <w:rsid w:val="00C55F07"/>
    <w:rsid w:val="00C5700F"/>
    <w:rsid w:val="00C60315"/>
    <w:rsid w:val="00C6054F"/>
    <w:rsid w:val="00C608D1"/>
    <w:rsid w:val="00C6125C"/>
    <w:rsid w:val="00C63B4C"/>
    <w:rsid w:val="00C63D5B"/>
    <w:rsid w:val="00C648B9"/>
    <w:rsid w:val="00C64C5B"/>
    <w:rsid w:val="00C657EE"/>
    <w:rsid w:val="00C65965"/>
    <w:rsid w:val="00C66557"/>
    <w:rsid w:val="00C66679"/>
    <w:rsid w:val="00C671B5"/>
    <w:rsid w:val="00C67BBF"/>
    <w:rsid w:val="00C71D08"/>
    <w:rsid w:val="00C72077"/>
    <w:rsid w:val="00C726DF"/>
    <w:rsid w:val="00C74096"/>
    <w:rsid w:val="00C7465D"/>
    <w:rsid w:val="00C74755"/>
    <w:rsid w:val="00C74A8C"/>
    <w:rsid w:val="00C75AC5"/>
    <w:rsid w:val="00C76422"/>
    <w:rsid w:val="00C76593"/>
    <w:rsid w:val="00C76AF1"/>
    <w:rsid w:val="00C777C7"/>
    <w:rsid w:val="00C81180"/>
    <w:rsid w:val="00C82135"/>
    <w:rsid w:val="00C831EC"/>
    <w:rsid w:val="00C832B1"/>
    <w:rsid w:val="00C83733"/>
    <w:rsid w:val="00C83A02"/>
    <w:rsid w:val="00C846BB"/>
    <w:rsid w:val="00C84C6A"/>
    <w:rsid w:val="00C85812"/>
    <w:rsid w:val="00C874F9"/>
    <w:rsid w:val="00C90181"/>
    <w:rsid w:val="00C91626"/>
    <w:rsid w:val="00C916FD"/>
    <w:rsid w:val="00C91FB6"/>
    <w:rsid w:val="00C92340"/>
    <w:rsid w:val="00C93DCA"/>
    <w:rsid w:val="00C9529E"/>
    <w:rsid w:val="00C955C8"/>
    <w:rsid w:val="00C95782"/>
    <w:rsid w:val="00C977DA"/>
    <w:rsid w:val="00CA0098"/>
    <w:rsid w:val="00CA03BB"/>
    <w:rsid w:val="00CA0442"/>
    <w:rsid w:val="00CA15F1"/>
    <w:rsid w:val="00CA2533"/>
    <w:rsid w:val="00CA4249"/>
    <w:rsid w:val="00CA558F"/>
    <w:rsid w:val="00CA5B01"/>
    <w:rsid w:val="00CA5CC9"/>
    <w:rsid w:val="00CA72A2"/>
    <w:rsid w:val="00CA7EE5"/>
    <w:rsid w:val="00CB00DC"/>
    <w:rsid w:val="00CB0E3F"/>
    <w:rsid w:val="00CB15CD"/>
    <w:rsid w:val="00CB276C"/>
    <w:rsid w:val="00CB288A"/>
    <w:rsid w:val="00CB290F"/>
    <w:rsid w:val="00CB2DD1"/>
    <w:rsid w:val="00CB40A0"/>
    <w:rsid w:val="00CB42BC"/>
    <w:rsid w:val="00CB48C6"/>
    <w:rsid w:val="00CB542C"/>
    <w:rsid w:val="00CB5EFE"/>
    <w:rsid w:val="00CB6F58"/>
    <w:rsid w:val="00CC0027"/>
    <w:rsid w:val="00CC0947"/>
    <w:rsid w:val="00CC1142"/>
    <w:rsid w:val="00CC14E2"/>
    <w:rsid w:val="00CC3722"/>
    <w:rsid w:val="00CC380A"/>
    <w:rsid w:val="00CC4A81"/>
    <w:rsid w:val="00CC567B"/>
    <w:rsid w:val="00CC5B00"/>
    <w:rsid w:val="00CC6E9B"/>
    <w:rsid w:val="00CC7D9A"/>
    <w:rsid w:val="00CD1237"/>
    <w:rsid w:val="00CD2189"/>
    <w:rsid w:val="00CD235B"/>
    <w:rsid w:val="00CD29B6"/>
    <w:rsid w:val="00CD2CB9"/>
    <w:rsid w:val="00CD3451"/>
    <w:rsid w:val="00CD3F99"/>
    <w:rsid w:val="00CD4391"/>
    <w:rsid w:val="00CD43A3"/>
    <w:rsid w:val="00CD53C1"/>
    <w:rsid w:val="00CD550B"/>
    <w:rsid w:val="00CD5E41"/>
    <w:rsid w:val="00CD6AE7"/>
    <w:rsid w:val="00CD6E38"/>
    <w:rsid w:val="00CD6ED8"/>
    <w:rsid w:val="00CD737B"/>
    <w:rsid w:val="00CD753A"/>
    <w:rsid w:val="00CE0B60"/>
    <w:rsid w:val="00CE0DA3"/>
    <w:rsid w:val="00CE26F4"/>
    <w:rsid w:val="00CE2746"/>
    <w:rsid w:val="00CE2D6D"/>
    <w:rsid w:val="00CE2D74"/>
    <w:rsid w:val="00CE4A28"/>
    <w:rsid w:val="00CE4DD8"/>
    <w:rsid w:val="00CE72F4"/>
    <w:rsid w:val="00CE7493"/>
    <w:rsid w:val="00CE7ADB"/>
    <w:rsid w:val="00CF1C58"/>
    <w:rsid w:val="00CF2305"/>
    <w:rsid w:val="00CF32FF"/>
    <w:rsid w:val="00CF44DD"/>
    <w:rsid w:val="00CF4663"/>
    <w:rsid w:val="00CF49DB"/>
    <w:rsid w:val="00CF532B"/>
    <w:rsid w:val="00CF5909"/>
    <w:rsid w:val="00CF639C"/>
    <w:rsid w:val="00CF6DD3"/>
    <w:rsid w:val="00CF7CC0"/>
    <w:rsid w:val="00D000B3"/>
    <w:rsid w:val="00D0016D"/>
    <w:rsid w:val="00D012D3"/>
    <w:rsid w:val="00D037C4"/>
    <w:rsid w:val="00D04F39"/>
    <w:rsid w:val="00D0622C"/>
    <w:rsid w:val="00D104A0"/>
    <w:rsid w:val="00D111EE"/>
    <w:rsid w:val="00D1186D"/>
    <w:rsid w:val="00D121D3"/>
    <w:rsid w:val="00D1244F"/>
    <w:rsid w:val="00D1374A"/>
    <w:rsid w:val="00D13B43"/>
    <w:rsid w:val="00D152D8"/>
    <w:rsid w:val="00D155BA"/>
    <w:rsid w:val="00D15AFC"/>
    <w:rsid w:val="00D15E5B"/>
    <w:rsid w:val="00D174EA"/>
    <w:rsid w:val="00D21201"/>
    <w:rsid w:val="00D2226A"/>
    <w:rsid w:val="00D22753"/>
    <w:rsid w:val="00D22BAD"/>
    <w:rsid w:val="00D239DF"/>
    <w:rsid w:val="00D241A1"/>
    <w:rsid w:val="00D2487B"/>
    <w:rsid w:val="00D25936"/>
    <w:rsid w:val="00D25EF6"/>
    <w:rsid w:val="00D270BD"/>
    <w:rsid w:val="00D30557"/>
    <w:rsid w:val="00D30BD7"/>
    <w:rsid w:val="00D30ECA"/>
    <w:rsid w:val="00D33945"/>
    <w:rsid w:val="00D3581F"/>
    <w:rsid w:val="00D35A5B"/>
    <w:rsid w:val="00D375FB"/>
    <w:rsid w:val="00D37772"/>
    <w:rsid w:val="00D378F3"/>
    <w:rsid w:val="00D41A9F"/>
    <w:rsid w:val="00D42374"/>
    <w:rsid w:val="00D43652"/>
    <w:rsid w:val="00D44096"/>
    <w:rsid w:val="00D45473"/>
    <w:rsid w:val="00D45CF0"/>
    <w:rsid w:val="00D45E18"/>
    <w:rsid w:val="00D4605F"/>
    <w:rsid w:val="00D462FE"/>
    <w:rsid w:val="00D46AFE"/>
    <w:rsid w:val="00D46EA0"/>
    <w:rsid w:val="00D46EEE"/>
    <w:rsid w:val="00D470A6"/>
    <w:rsid w:val="00D47146"/>
    <w:rsid w:val="00D473EB"/>
    <w:rsid w:val="00D52F66"/>
    <w:rsid w:val="00D5455B"/>
    <w:rsid w:val="00D55B65"/>
    <w:rsid w:val="00D60CA7"/>
    <w:rsid w:val="00D620E8"/>
    <w:rsid w:val="00D63359"/>
    <w:rsid w:val="00D63788"/>
    <w:rsid w:val="00D63DEC"/>
    <w:rsid w:val="00D64161"/>
    <w:rsid w:val="00D65319"/>
    <w:rsid w:val="00D653A7"/>
    <w:rsid w:val="00D65D79"/>
    <w:rsid w:val="00D6711B"/>
    <w:rsid w:val="00D70348"/>
    <w:rsid w:val="00D7035D"/>
    <w:rsid w:val="00D705E8"/>
    <w:rsid w:val="00D71048"/>
    <w:rsid w:val="00D719E2"/>
    <w:rsid w:val="00D72457"/>
    <w:rsid w:val="00D72FC9"/>
    <w:rsid w:val="00D731B6"/>
    <w:rsid w:val="00D7415E"/>
    <w:rsid w:val="00D74276"/>
    <w:rsid w:val="00D752A0"/>
    <w:rsid w:val="00D7736E"/>
    <w:rsid w:val="00D7776C"/>
    <w:rsid w:val="00D77B1D"/>
    <w:rsid w:val="00D807D2"/>
    <w:rsid w:val="00D8129C"/>
    <w:rsid w:val="00D81BBF"/>
    <w:rsid w:val="00D8299D"/>
    <w:rsid w:val="00D832A1"/>
    <w:rsid w:val="00D83514"/>
    <w:rsid w:val="00D8365E"/>
    <w:rsid w:val="00D83AF7"/>
    <w:rsid w:val="00D83B24"/>
    <w:rsid w:val="00D84CEC"/>
    <w:rsid w:val="00D85732"/>
    <w:rsid w:val="00D86727"/>
    <w:rsid w:val="00D873A5"/>
    <w:rsid w:val="00D87D8E"/>
    <w:rsid w:val="00D90C0D"/>
    <w:rsid w:val="00D919EC"/>
    <w:rsid w:val="00D931EE"/>
    <w:rsid w:val="00D966C8"/>
    <w:rsid w:val="00D972C8"/>
    <w:rsid w:val="00DA0427"/>
    <w:rsid w:val="00DA1683"/>
    <w:rsid w:val="00DA2689"/>
    <w:rsid w:val="00DA2722"/>
    <w:rsid w:val="00DA2FB9"/>
    <w:rsid w:val="00DA38E0"/>
    <w:rsid w:val="00DA4D49"/>
    <w:rsid w:val="00DA5128"/>
    <w:rsid w:val="00DA531F"/>
    <w:rsid w:val="00DA6344"/>
    <w:rsid w:val="00DB0383"/>
    <w:rsid w:val="00DB04F4"/>
    <w:rsid w:val="00DB09F1"/>
    <w:rsid w:val="00DB23A2"/>
    <w:rsid w:val="00DB23C2"/>
    <w:rsid w:val="00DB2F2D"/>
    <w:rsid w:val="00DB43D4"/>
    <w:rsid w:val="00DB4796"/>
    <w:rsid w:val="00DB4F41"/>
    <w:rsid w:val="00DB5B12"/>
    <w:rsid w:val="00DB626C"/>
    <w:rsid w:val="00DB7A27"/>
    <w:rsid w:val="00DC2AC2"/>
    <w:rsid w:val="00DC2E4F"/>
    <w:rsid w:val="00DC35DF"/>
    <w:rsid w:val="00DC3A5C"/>
    <w:rsid w:val="00DC70C7"/>
    <w:rsid w:val="00DC7202"/>
    <w:rsid w:val="00DC748D"/>
    <w:rsid w:val="00DD0812"/>
    <w:rsid w:val="00DD0E00"/>
    <w:rsid w:val="00DD129E"/>
    <w:rsid w:val="00DD35FC"/>
    <w:rsid w:val="00DD68F8"/>
    <w:rsid w:val="00DE0485"/>
    <w:rsid w:val="00DE1202"/>
    <w:rsid w:val="00DE1E91"/>
    <w:rsid w:val="00DE35D0"/>
    <w:rsid w:val="00DE4C10"/>
    <w:rsid w:val="00DE4C39"/>
    <w:rsid w:val="00DE5201"/>
    <w:rsid w:val="00DE572B"/>
    <w:rsid w:val="00DE5DD2"/>
    <w:rsid w:val="00DE5FB5"/>
    <w:rsid w:val="00DE65DA"/>
    <w:rsid w:val="00DE6949"/>
    <w:rsid w:val="00DE78FA"/>
    <w:rsid w:val="00DF0005"/>
    <w:rsid w:val="00DF12C6"/>
    <w:rsid w:val="00DF14BC"/>
    <w:rsid w:val="00DF1708"/>
    <w:rsid w:val="00DF1C1A"/>
    <w:rsid w:val="00DF1CB1"/>
    <w:rsid w:val="00DF1F6A"/>
    <w:rsid w:val="00DF3AAC"/>
    <w:rsid w:val="00DF5CCD"/>
    <w:rsid w:val="00DF6426"/>
    <w:rsid w:val="00DF6A83"/>
    <w:rsid w:val="00DF6DEF"/>
    <w:rsid w:val="00DF70BE"/>
    <w:rsid w:val="00E00B30"/>
    <w:rsid w:val="00E01433"/>
    <w:rsid w:val="00E02123"/>
    <w:rsid w:val="00E02B9B"/>
    <w:rsid w:val="00E02DBB"/>
    <w:rsid w:val="00E039D1"/>
    <w:rsid w:val="00E056FC"/>
    <w:rsid w:val="00E111C4"/>
    <w:rsid w:val="00E123FE"/>
    <w:rsid w:val="00E12845"/>
    <w:rsid w:val="00E1289D"/>
    <w:rsid w:val="00E13654"/>
    <w:rsid w:val="00E15B7A"/>
    <w:rsid w:val="00E169A6"/>
    <w:rsid w:val="00E16F02"/>
    <w:rsid w:val="00E17BF2"/>
    <w:rsid w:val="00E17D31"/>
    <w:rsid w:val="00E20305"/>
    <w:rsid w:val="00E21C44"/>
    <w:rsid w:val="00E21E07"/>
    <w:rsid w:val="00E222C9"/>
    <w:rsid w:val="00E2697A"/>
    <w:rsid w:val="00E27D0C"/>
    <w:rsid w:val="00E27F84"/>
    <w:rsid w:val="00E30684"/>
    <w:rsid w:val="00E31456"/>
    <w:rsid w:val="00E32279"/>
    <w:rsid w:val="00E3388C"/>
    <w:rsid w:val="00E33D98"/>
    <w:rsid w:val="00E33DA8"/>
    <w:rsid w:val="00E34B2C"/>
    <w:rsid w:val="00E366A3"/>
    <w:rsid w:val="00E374B9"/>
    <w:rsid w:val="00E4025E"/>
    <w:rsid w:val="00E40826"/>
    <w:rsid w:val="00E41F19"/>
    <w:rsid w:val="00E420AD"/>
    <w:rsid w:val="00E42A8D"/>
    <w:rsid w:val="00E42BBA"/>
    <w:rsid w:val="00E4353D"/>
    <w:rsid w:val="00E44081"/>
    <w:rsid w:val="00E4425D"/>
    <w:rsid w:val="00E44F95"/>
    <w:rsid w:val="00E45DB3"/>
    <w:rsid w:val="00E46272"/>
    <w:rsid w:val="00E4689D"/>
    <w:rsid w:val="00E53817"/>
    <w:rsid w:val="00E53FFA"/>
    <w:rsid w:val="00E547FC"/>
    <w:rsid w:val="00E55412"/>
    <w:rsid w:val="00E56BF9"/>
    <w:rsid w:val="00E57AFB"/>
    <w:rsid w:val="00E60C66"/>
    <w:rsid w:val="00E60C70"/>
    <w:rsid w:val="00E6173F"/>
    <w:rsid w:val="00E621EE"/>
    <w:rsid w:val="00E63462"/>
    <w:rsid w:val="00E63473"/>
    <w:rsid w:val="00E6685A"/>
    <w:rsid w:val="00E673FD"/>
    <w:rsid w:val="00E67C33"/>
    <w:rsid w:val="00E702B8"/>
    <w:rsid w:val="00E71DD0"/>
    <w:rsid w:val="00E72D4E"/>
    <w:rsid w:val="00E736FE"/>
    <w:rsid w:val="00E749AA"/>
    <w:rsid w:val="00E775AB"/>
    <w:rsid w:val="00E809AC"/>
    <w:rsid w:val="00E81660"/>
    <w:rsid w:val="00E82867"/>
    <w:rsid w:val="00E82F55"/>
    <w:rsid w:val="00E830FC"/>
    <w:rsid w:val="00E839DA"/>
    <w:rsid w:val="00E86E13"/>
    <w:rsid w:val="00E87028"/>
    <w:rsid w:val="00E875A2"/>
    <w:rsid w:val="00E87C83"/>
    <w:rsid w:val="00E87E51"/>
    <w:rsid w:val="00E91C16"/>
    <w:rsid w:val="00E91D71"/>
    <w:rsid w:val="00E923FE"/>
    <w:rsid w:val="00E92D87"/>
    <w:rsid w:val="00E94664"/>
    <w:rsid w:val="00E94A96"/>
    <w:rsid w:val="00E94DF8"/>
    <w:rsid w:val="00E95AC8"/>
    <w:rsid w:val="00E95FCD"/>
    <w:rsid w:val="00E97774"/>
    <w:rsid w:val="00E978CE"/>
    <w:rsid w:val="00EA0512"/>
    <w:rsid w:val="00EA0CE3"/>
    <w:rsid w:val="00EA1874"/>
    <w:rsid w:val="00EA1CAD"/>
    <w:rsid w:val="00EA1FE6"/>
    <w:rsid w:val="00EA29FA"/>
    <w:rsid w:val="00EA320D"/>
    <w:rsid w:val="00EA3C6C"/>
    <w:rsid w:val="00EA4177"/>
    <w:rsid w:val="00EA65F6"/>
    <w:rsid w:val="00EA713C"/>
    <w:rsid w:val="00EA7D9E"/>
    <w:rsid w:val="00EB0551"/>
    <w:rsid w:val="00EB1B60"/>
    <w:rsid w:val="00EB2FBA"/>
    <w:rsid w:val="00EB3C8F"/>
    <w:rsid w:val="00EB40E3"/>
    <w:rsid w:val="00EB4541"/>
    <w:rsid w:val="00EB4FEF"/>
    <w:rsid w:val="00EB59BB"/>
    <w:rsid w:val="00EB5BDD"/>
    <w:rsid w:val="00EB5C81"/>
    <w:rsid w:val="00EB60DD"/>
    <w:rsid w:val="00EB6105"/>
    <w:rsid w:val="00EB716F"/>
    <w:rsid w:val="00EB73DE"/>
    <w:rsid w:val="00EB758D"/>
    <w:rsid w:val="00EC0570"/>
    <w:rsid w:val="00EC1C3B"/>
    <w:rsid w:val="00EC2341"/>
    <w:rsid w:val="00EC25B1"/>
    <w:rsid w:val="00EC3291"/>
    <w:rsid w:val="00EC33C4"/>
    <w:rsid w:val="00EC3CAA"/>
    <w:rsid w:val="00EC52AD"/>
    <w:rsid w:val="00EC65C0"/>
    <w:rsid w:val="00EC69CD"/>
    <w:rsid w:val="00ED012A"/>
    <w:rsid w:val="00ED1CC4"/>
    <w:rsid w:val="00ED36F4"/>
    <w:rsid w:val="00ED442F"/>
    <w:rsid w:val="00ED510A"/>
    <w:rsid w:val="00ED60C6"/>
    <w:rsid w:val="00ED70E5"/>
    <w:rsid w:val="00ED7178"/>
    <w:rsid w:val="00ED726B"/>
    <w:rsid w:val="00EE1235"/>
    <w:rsid w:val="00EE191F"/>
    <w:rsid w:val="00EE1BBB"/>
    <w:rsid w:val="00EE2992"/>
    <w:rsid w:val="00EE33B9"/>
    <w:rsid w:val="00EE390B"/>
    <w:rsid w:val="00EE3C48"/>
    <w:rsid w:val="00EE52D9"/>
    <w:rsid w:val="00EE60C7"/>
    <w:rsid w:val="00EE6430"/>
    <w:rsid w:val="00EF061C"/>
    <w:rsid w:val="00EF077E"/>
    <w:rsid w:val="00EF09C5"/>
    <w:rsid w:val="00EF31B2"/>
    <w:rsid w:val="00EF3806"/>
    <w:rsid w:val="00EF4C91"/>
    <w:rsid w:val="00EF5D43"/>
    <w:rsid w:val="00EF64A2"/>
    <w:rsid w:val="00EF76E5"/>
    <w:rsid w:val="00F00423"/>
    <w:rsid w:val="00F00A6B"/>
    <w:rsid w:val="00F015D0"/>
    <w:rsid w:val="00F01EE7"/>
    <w:rsid w:val="00F0360A"/>
    <w:rsid w:val="00F03648"/>
    <w:rsid w:val="00F03A60"/>
    <w:rsid w:val="00F05963"/>
    <w:rsid w:val="00F06188"/>
    <w:rsid w:val="00F06BE4"/>
    <w:rsid w:val="00F10F3B"/>
    <w:rsid w:val="00F11DC1"/>
    <w:rsid w:val="00F121EE"/>
    <w:rsid w:val="00F1380B"/>
    <w:rsid w:val="00F14C77"/>
    <w:rsid w:val="00F159B1"/>
    <w:rsid w:val="00F15A22"/>
    <w:rsid w:val="00F16AF6"/>
    <w:rsid w:val="00F17C8C"/>
    <w:rsid w:val="00F2006B"/>
    <w:rsid w:val="00F20A97"/>
    <w:rsid w:val="00F22940"/>
    <w:rsid w:val="00F23A45"/>
    <w:rsid w:val="00F2794A"/>
    <w:rsid w:val="00F30721"/>
    <w:rsid w:val="00F30758"/>
    <w:rsid w:val="00F309B5"/>
    <w:rsid w:val="00F30F57"/>
    <w:rsid w:val="00F30FA9"/>
    <w:rsid w:val="00F3158D"/>
    <w:rsid w:val="00F32F0B"/>
    <w:rsid w:val="00F340EF"/>
    <w:rsid w:val="00F353B5"/>
    <w:rsid w:val="00F357FE"/>
    <w:rsid w:val="00F35844"/>
    <w:rsid w:val="00F35F2B"/>
    <w:rsid w:val="00F361E9"/>
    <w:rsid w:val="00F3788D"/>
    <w:rsid w:val="00F405FE"/>
    <w:rsid w:val="00F4168A"/>
    <w:rsid w:val="00F425DE"/>
    <w:rsid w:val="00F46286"/>
    <w:rsid w:val="00F4646C"/>
    <w:rsid w:val="00F47FB7"/>
    <w:rsid w:val="00F50629"/>
    <w:rsid w:val="00F51E4E"/>
    <w:rsid w:val="00F5231D"/>
    <w:rsid w:val="00F557E0"/>
    <w:rsid w:val="00F56EF2"/>
    <w:rsid w:val="00F60F99"/>
    <w:rsid w:val="00F61B42"/>
    <w:rsid w:val="00F621E0"/>
    <w:rsid w:val="00F6358B"/>
    <w:rsid w:val="00F63924"/>
    <w:rsid w:val="00F646AF"/>
    <w:rsid w:val="00F665D8"/>
    <w:rsid w:val="00F668D9"/>
    <w:rsid w:val="00F66D4B"/>
    <w:rsid w:val="00F67E7D"/>
    <w:rsid w:val="00F70C3A"/>
    <w:rsid w:val="00F71345"/>
    <w:rsid w:val="00F71515"/>
    <w:rsid w:val="00F738B4"/>
    <w:rsid w:val="00F751BA"/>
    <w:rsid w:val="00F7568A"/>
    <w:rsid w:val="00F76FFF"/>
    <w:rsid w:val="00F77AFC"/>
    <w:rsid w:val="00F80769"/>
    <w:rsid w:val="00F81E22"/>
    <w:rsid w:val="00F831DD"/>
    <w:rsid w:val="00F83862"/>
    <w:rsid w:val="00F84582"/>
    <w:rsid w:val="00F85062"/>
    <w:rsid w:val="00F86926"/>
    <w:rsid w:val="00F87F27"/>
    <w:rsid w:val="00F907A3"/>
    <w:rsid w:val="00F91CA3"/>
    <w:rsid w:val="00F93093"/>
    <w:rsid w:val="00F93174"/>
    <w:rsid w:val="00F94355"/>
    <w:rsid w:val="00F96D39"/>
    <w:rsid w:val="00FA011D"/>
    <w:rsid w:val="00FA029E"/>
    <w:rsid w:val="00FA0999"/>
    <w:rsid w:val="00FA0EC5"/>
    <w:rsid w:val="00FA0F67"/>
    <w:rsid w:val="00FA0FED"/>
    <w:rsid w:val="00FA2AF3"/>
    <w:rsid w:val="00FA313B"/>
    <w:rsid w:val="00FA33FA"/>
    <w:rsid w:val="00FA34E3"/>
    <w:rsid w:val="00FA35C0"/>
    <w:rsid w:val="00FA4062"/>
    <w:rsid w:val="00FA4162"/>
    <w:rsid w:val="00FA434B"/>
    <w:rsid w:val="00FA51B6"/>
    <w:rsid w:val="00FA5DB8"/>
    <w:rsid w:val="00FA7F63"/>
    <w:rsid w:val="00FB1698"/>
    <w:rsid w:val="00FB18A2"/>
    <w:rsid w:val="00FB2175"/>
    <w:rsid w:val="00FB23A5"/>
    <w:rsid w:val="00FB3A37"/>
    <w:rsid w:val="00FB559C"/>
    <w:rsid w:val="00FB6354"/>
    <w:rsid w:val="00FB6C38"/>
    <w:rsid w:val="00FB7407"/>
    <w:rsid w:val="00FC0041"/>
    <w:rsid w:val="00FC09FE"/>
    <w:rsid w:val="00FC127E"/>
    <w:rsid w:val="00FC2647"/>
    <w:rsid w:val="00FC2732"/>
    <w:rsid w:val="00FC2D4B"/>
    <w:rsid w:val="00FC4E97"/>
    <w:rsid w:val="00FC53CA"/>
    <w:rsid w:val="00FC5473"/>
    <w:rsid w:val="00FC58F8"/>
    <w:rsid w:val="00FC5B7E"/>
    <w:rsid w:val="00FC70E5"/>
    <w:rsid w:val="00FC7930"/>
    <w:rsid w:val="00FC7BD7"/>
    <w:rsid w:val="00FD00B0"/>
    <w:rsid w:val="00FD02EB"/>
    <w:rsid w:val="00FD11FA"/>
    <w:rsid w:val="00FD3077"/>
    <w:rsid w:val="00FD37DE"/>
    <w:rsid w:val="00FD44F0"/>
    <w:rsid w:val="00FD4D8E"/>
    <w:rsid w:val="00FD5C26"/>
    <w:rsid w:val="00FD68BF"/>
    <w:rsid w:val="00FE030B"/>
    <w:rsid w:val="00FE039A"/>
    <w:rsid w:val="00FE0820"/>
    <w:rsid w:val="00FE1753"/>
    <w:rsid w:val="00FE2AE3"/>
    <w:rsid w:val="00FE3688"/>
    <w:rsid w:val="00FE3C51"/>
    <w:rsid w:val="00FE3C76"/>
    <w:rsid w:val="00FE4188"/>
    <w:rsid w:val="00FE7274"/>
    <w:rsid w:val="00FE7FB1"/>
    <w:rsid w:val="00FF1D2F"/>
    <w:rsid w:val="00FF3088"/>
    <w:rsid w:val="00FF4085"/>
    <w:rsid w:val="00FF41FF"/>
    <w:rsid w:val="00FF4DFA"/>
    <w:rsid w:val="00FF7DAF"/>
    <w:rsid w:val="0106176F"/>
    <w:rsid w:val="010A0BB1"/>
    <w:rsid w:val="010D41DB"/>
    <w:rsid w:val="01247401"/>
    <w:rsid w:val="01267321"/>
    <w:rsid w:val="013E44E7"/>
    <w:rsid w:val="01535F17"/>
    <w:rsid w:val="016368D9"/>
    <w:rsid w:val="0174530C"/>
    <w:rsid w:val="01755925"/>
    <w:rsid w:val="019740D4"/>
    <w:rsid w:val="01A939B4"/>
    <w:rsid w:val="01AB0488"/>
    <w:rsid w:val="01B00B91"/>
    <w:rsid w:val="01C22721"/>
    <w:rsid w:val="01DD38F4"/>
    <w:rsid w:val="01ED3508"/>
    <w:rsid w:val="022012BE"/>
    <w:rsid w:val="022277CC"/>
    <w:rsid w:val="02304737"/>
    <w:rsid w:val="025E0515"/>
    <w:rsid w:val="02661B67"/>
    <w:rsid w:val="02887693"/>
    <w:rsid w:val="02A45A09"/>
    <w:rsid w:val="02A94B0F"/>
    <w:rsid w:val="02EA790E"/>
    <w:rsid w:val="02EC1533"/>
    <w:rsid w:val="03022144"/>
    <w:rsid w:val="031A09C5"/>
    <w:rsid w:val="031E326C"/>
    <w:rsid w:val="0340259E"/>
    <w:rsid w:val="034615CB"/>
    <w:rsid w:val="034E7501"/>
    <w:rsid w:val="034F76D4"/>
    <w:rsid w:val="035960D4"/>
    <w:rsid w:val="037B1131"/>
    <w:rsid w:val="03844581"/>
    <w:rsid w:val="03886F33"/>
    <w:rsid w:val="039E0BFA"/>
    <w:rsid w:val="03AE2E1B"/>
    <w:rsid w:val="03D40B7E"/>
    <w:rsid w:val="04063808"/>
    <w:rsid w:val="041F5B30"/>
    <w:rsid w:val="04215183"/>
    <w:rsid w:val="04260A46"/>
    <w:rsid w:val="048D4C0C"/>
    <w:rsid w:val="04F16EF5"/>
    <w:rsid w:val="04FF0843"/>
    <w:rsid w:val="05107286"/>
    <w:rsid w:val="051E4D9C"/>
    <w:rsid w:val="052026BB"/>
    <w:rsid w:val="052931F2"/>
    <w:rsid w:val="05405C09"/>
    <w:rsid w:val="0547728D"/>
    <w:rsid w:val="054B33CA"/>
    <w:rsid w:val="05534670"/>
    <w:rsid w:val="05A579A5"/>
    <w:rsid w:val="05D07F0C"/>
    <w:rsid w:val="060E297C"/>
    <w:rsid w:val="06505467"/>
    <w:rsid w:val="065D7A12"/>
    <w:rsid w:val="066B1BFD"/>
    <w:rsid w:val="0688075D"/>
    <w:rsid w:val="068E0815"/>
    <w:rsid w:val="06BE3EA3"/>
    <w:rsid w:val="06C57298"/>
    <w:rsid w:val="06F215E3"/>
    <w:rsid w:val="06F609E4"/>
    <w:rsid w:val="0703393B"/>
    <w:rsid w:val="07050D06"/>
    <w:rsid w:val="07074CEE"/>
    <w:rsid w:val="07086CD1"/>
    <w:rsid w:val="073C3022"/>
    <w:rsid w:val="07696137"/>
    <w:rsid w:val="07A81EBF"/>
    <w:rsid w:val="07C51F45"/>
    <w:rsid w:val="07E1627D"/>
    <w:rsid w:val="07F61F50"/>
    <w:rsid w:val="07F72548"/>
    <w:rsid w:val="080279D4"/>
    <w:rsid w:val="081641F5"/>
    <w:rsid w:val="0826754D"/>
    <w:rsid w:val="082D16AB"/>
    <w:rsid w:val="083163B3"/>
    <w:rsid w:val="085A437F"/>
    <w:rsid w:val="0867427A"/>
    <w:rsid w:val="08B427A5"/>
    <w:rsid w:val="08CF7AFF"/>
    <w:rsid w:val="08D618B1"/>
    <w:rsid w:val="08F21A08"/>
    <w:rsid w:val="08F67E6B"/>
    <w:rsid w:val="08FC481F"/>
    <w:rsid w:val="092C3969"/>
    <w:rsid w:val="09347DD6"/>
    <w:rsid w:val="096A155A"/>
    <w:rsid w:val="09867B3F"/>
    <w:rsid w:val="09A811E3"/>
    <w:rsid w:val="09EA1FCB"/>
    <w:rsid w:val="09F11EEA"/>
    <w:rsid w:val="0A066DA9"/>
    <w:rsid w:val="0A252C0D"/>
    <w:rsid w:val="0A2E045C"/>
    <w:rsid w:val="0A2F775B"/>
    <w:rsid w:val="0A433D9F"/>
    <w:rsid w:val="0AB84131"/>
    <w:rsid w:val="0ACD3F10"/>
    <w:rsid w:val="0AED7E85"/>
    <w:rsid w:val="0AFD68F3"/>
    <w:rsid w:val="0B184935"/>
    <w:rsid w:val="0B583F86"/>
    <w:rsid w:val="0B70018E"/>
    <w:rsid w:val="0B892D20"/>
    <w:rsid w:val="0B8B1E6E"/>
    <w:rsid w:val="0B961375"/>
    <w:rsid w:val="0B9B6626"/>
    <w:rsid w:val="0BD93670"/>
    <w:rsid w:val="0BF71E6C"/>
    <w:rsid w:val="0BF747C5"/>
    <w:rsid w:val="0C09327A"/>
    <w:rsid w:val="0C3216F1"/>
    <w:rsid w:val="0C5D314E"/>
    <w:rsid w:val="0C64385B"/>
    <w:rsid w:val="0C704136"/>
    <w:rsid w:val="0C82736F"/>
    <w:rsid w:val="0CA02B2B"/>
    <w:rsid w:val="0CB23AAC"/>
    <w:rsid w:val="0CCD7E91"/>
    <w:rsid w:val="0CD62D83"/>
    <w:rsid w:val="0CDB109B"/>
    <w:rsid w:val="0CE86CBC"/>
    <w:rsid w:val="0D08756C"/>
    <w:rsid w:val="0D674DDF"/>
    <w:rsid w:val="0D933771"/>
    <w:rsid w:val="0DD70EA0"/>
    <w:rsid w:val="0DEF7A0F"/>
    <w:rsid w:val="0E144ED9"/>
    <w:rsid w:val="0E170BDB"/>
    <w:rsid w:val="0E3D0128"/>
    <w:rsid w:val="0E456D99"/>
    <w:rsid w:val="0E4A17E5"/>
    <w:rsid w:val="0E806DD0"/>
    <w:rsid w:val="0E94323B"/>
    <w:rsid w:val="0EE00BD6"/>
    <w:rsid w:val="0F02752B"/>
    <w:rsid w:val="0F2567A2"/>
    <w:rsid w:val="0F29732B"/>
    <w:rsid w:val="0F306CCB"/>
    <w:rsid w:val="0F6077C9"/>
    <w:rsid w:val="0F814C0D"/>
    <w:rsid w:val="0F834635"/>
    <w:rsid w:val="0FBC4437"/>
    <w:rsid w:val="0FE42007"/>
    <w:rsid w:val="10016D71"/>
    <w:rsid w:val="101638C2"/>
    <w:rsid w:val="103A06BA"/>
    <w:rsid w:val="104A4890"/>
    <w:rsid w:val="1074145E"/>
    <w:rsid w:val="109118E4"/>
    <w:rsid w:val="109B1AF7"/>
    <w:rsid w:val="109D4944"/>
    <w:rsid w:val="10A23171"/>
    <w:rsid w:val="10BB2E92"/>
    <w:rsid w:val="10FF1839"/>
    <w:rsid w:val="11150AED"/>
    <w:rsid w:val="11222717"/>
    <w:rsid w:val="112768FD"/>
    <w:rsid w:val="115A5C0B"/>
    <w:rsid w:val="116330E2"/>
    <w:rsid w:val="116B0555"/>
    <w:rsid w:val="117528BB"/>
    <w:rsid w:val="11A27543"/>
    <w:rsid w:val="11AD3D7F"/>
    <w:rsid w:val="11BB59DA"/>
    <w:rsid w:val="11BE4053"/>
    <w:rsid w:val="11F175B6"/>
    <w:rsid w:val="11F25FAC"/>
    <w:rsid w:val="1217067A"/>
    <w:rsid w:val="121A6FE5"/>
    <w:rsid w:val="121D7913"/>
    <w:rsid w:val="12451FD2"/>
    <w:rsid w:val="125C3DD6"/>
    <w:rsid w:val="126817A0"/>
    <w:rsid w:val="127563C8"/>
    <w:rsid w:val="12A5616E"/>
    <w:rsid w:val="12C44C29"/>
    <w:rsid w:val="13105D63"/>
    <w:rsid w:val="132076C2"/>
    <w:rsid w:val="13285AF8"/>
    <w:rsid w:val="133037A2"/>
    <w:rsid w:val="133E1C2D"/>
    <w:rsid w:val="134654D7"/>
    <w:rsid w:val="136D26FB"/>
    <w:rsid w:val="136D674F"/>
    <w:rsid w:val="13711142"/>
    <w:rsid w:val="137158C0"/>
    <w:rsid w:val="13770A47"/>
    <w:rsid w:val="13A60FCC"/>
    <w:rsid w:val="13A82DF7"/>
    <w:rsid w:val="13A900E0"/>
    <w:rsid w:val="13D10D42"/>
    <w:rsid w:val="13D80B42"/>
    <w:rsid w:val="13E63EA9"/>
    <w:rsid w:val="1411157F"/>
    <w:rsid w:val="14173230"/>
    <w:rsid w:val="142D4A4E"/>
    <w:rsid w:val="14B07FC0"/>
    <w:rsid w:val="14C5703F"/>
    <w:rsid w:val="14F73AA5"/>
    <w:rsid w:val="1575463E"/>
    <w:rsid w:val="15880D9B"/>
    <w:rsid w:val="15B93AD5"/>
    <w:rsid w:val="15BA5A26"/>
    <w:rsid w:val="15D97FCF"/>
    <w:rsid w:val="15DE3F9F"/>
    <w:rsid w:val="15ED2C5F"/>
    <w:rsid w:val="16445ED0"/>
    <w:rsid w:val="164725E0"/>
    <w:rsid w:val="16491D29"/>
    <w:rsid w:val="165E1A55"/>
    <w:rsid w:val="168444AB"/>
    <w:rsid w:val="169D3553"/>
    <w:rsid w:val="16AB0C1E"/>
    <w:rsid w:val="16B031A5"/>
    <w:rsid w:val="16CE1B3B"/>
    <w:rsid w:val="16E550B7"/>
    <w:rsid w:val="16F424E6"/>
    <w:rsid w:val="1705425E"/>
    <w:rsid w:val="170F25C7"/>
    <w:rsid w:val="171B2F92"/>
    <w:rsid w:val="17490842"/>
    <w:rsid w:val="17580A9F"/>
    <w:rsid w:val="17597090"/>
    <w:rsid w:val="1779511D"/>
    <w:rsid w:val="17A27151"/>
    <w:rsid w:val="17A9228C"/>
    <w:rsid w:val="17B15822"/>
    <w:rsid w:val="17E00265"/>
    <w:rsid w:val="17F77968"/>
    <w:rsid w:val="180B2A91"/>
    <w:rsid w:val="181109E2"/>
    <w:rsid w:val="1812184A"/>
    <w:rsid w:val="181D67C4"/>
    <w:rsid w:val="183E2562"/>
    <w:rsid w:val="184B1ED4"/>
    <w:rsid w:val="18872C90"/>
    <w:rsid w:val="188A48E8"/>
    <w:rsid w:val="18902E78"/>
    <w:rsid w:val="18E05758"/>
    <w:rsid w:val="190B086F"/>
    <w:rsid w:val="192456A7"/>
    <w:rsid w:val="192B112B"/>
    <w:rsid w:val="193875EE"/>
    <w:rsid w:val="193A1173"/>
    <w:rsid w:val="194B6132"/>
    <w:rsid w:val="19671771"/>
    <w:rsid w:val="1980042D"/>
    <w:rsid w:val="19C97F46"/>
    <w:rsid w:val="19F055A5"/>
    <w:rsid w:val="19FF77DF"/>
    <w:rsid w:val="1A070243"/>
    <w:rsid w:val="1A133CF7"/>
    <w:rsid w:val="1A141C12"/>
    <w:rsid w:val="1A1D34F3"/>
    <w:rsid w:val="1A39106A"/>
    <w:rsid w:val="1A3D7C28"/>
    <w:rsid w:val="1A6356F0"/>
    <w:rsid w:val="1A8322A9"/>
    <w:rsid w:val="1A8A0A77"/>
    <w:rsid w:val="1A9D5952"/>
    <w:rsid w:val="1A9F4F7F"/>
    <w:rsid w:val="1AA424CA"/>
    <w:rsid w:val="1AC64A1E"/>
    <w:rsid w:val="1AE77D9B"/>
    <w:rsid w:val="1B1A0AD9"/>
    <w:rsid w:val="1B2944F1"/>
    <w:rsid w:val="1B2A5151"/>
    <w:rsid w:val="1B307782"/>
    <w:rsid w:val="1B35228A"/>
    <w:rsid w:val="1B3640CD"/>
    <w:rsid w:val="1B387B61"/>
    <w:rsid w:val="1B674D7F"/>
    <w:rsid w:val="1B923D39"/>
    <w:rsid w:val="1C0E7610"/>
    <w:rsid w:val="1C2601C6"/>
    <w:rsid w:val="1C470036"/>
    <w:rsid w:val="1C4F26B2"/>
    <w:rsid w:val="1CCA0725"/>
    <w:rsid w:val="1CDF31B3"/>
    <w:rsid w:val="1CF83483"/>
    <w:rsid w:val="1D210DB5"/>
    <w:rsid w:val="1D384C24"/>
    <w:rsid w:val="1D434DDE"/>
    <w:rsid w:val="1D4B579F"/>
    <w:rsid w:val="1D60514C"/>
    <w:rsid w:val="1DF27DA8"/>
    <w:rsid w:val="1E290BC8"/>
    <w:rsid w:val="1E302536"/>
    <w:rsid w:val="1E3A198B"/>
    <w:rsid w:val="1E5C432C"/>
    <w:rsid w:val="1E94515F"/>
    <w:rsid w:val="1EA16F07"/>
    <w:rsid w:val="1F385914"/>
    <w:rsid w:val="1F424307"/>
    <w:rsid w:val="1F430220"/>
    <w:rsid w:val="1F703546"/>
    <w:rsid w:val="1F8F35EB"/>
    <w:rsid w:val="1FA549E1"/>
    <w:rsid w:val="1FB245D2"/>
    <w:rsid w:val="1FCF5D02"/>
    <w:rsid w:val="1FD466D9"/>
    <w:rsid w:val="1FDA6B90"/>
    <w:rsid w:val="1FFC2A1B"/>
    <w:rsid w:val="20106CF6"/>
    <w:rsid w:val="201A276D"/>
    <w:rsid w:val="20253284"/>
    <w:rsid w:val="203473B4"/>
    <w:rsid w:val="204F455E"/>
    <w:rsid w:val="205F581E"/>
    <w:rsid w:val="207C2C48"/>
    <w:rsid w:val="208D299D"/>
    <w:rsid w:val="20971FD0"/>
    <w:rsid w:val="209D1F0B"/>
    <w:rsid w:val="20ED14DD"/>
    <w:rsid w:val="2113077D"/>
    <w:rsid w:val="21193225"/>
    <w:rsid w:val="2154778C"/>
    <w:rsid w:val="21597508"/>
    <w:rsid w:val="21723D75"/>
    <w:rsid w:val="218373CD"/>
    <w:rsid w:val="218B6FF7"/>
    <w:rsid w:val="218E0D70"/>
    <w:rsid w:val="21A73D3C"/>
    <w:rsid w:val="21AE1FE1"/>
    <w:rsid w:val="21D336C9"/>
    <w:rsid w:val="21E13677"/>
    <w:rsid w:val="21E22525"/>
    <w:rsid w:val="21FE2C33"/>
    <w:rsid w:val="220727ED"/>
    <w:rsid w:val="22125CF5"/>
    <w:rsid w:val="222F2508"/>
    <w:rsid w:val="225A2F5D"/>
    <w:rsid w:val="225C42C2"/>
    <w:rsid w:val="22671E36"/>
    <w:rsid w:val="226A622A"/>
    <w:rsid w:val="227547FA"/>
    <w:rsid w:val="22825646"/>
    <w:rsid w:val="22867ECB"/>
    <w:rsid w:val="22D075AC"/>
    <w:rsid w:val="22D24710"/>
    <w:rsid w:val="22F16692"/>
    <w:rsid w:val="23051BC1"/>
    <w:rsid w:val="23206FD3"/>
    <w:rsid w:val="23323A4A"/>
    <w:rsid w:val="234A1111"/>
    <w:rsid w:val="234E2C18"/>
    <w:rsid w:val="23547860"/>
    <w:rsid w:val="235D005D"/>
    <w:rsid w:val="23631771"/>
    <w:rsid w:val="2390556B"/>
    <w:rsid w:val="23906366"/>
    <w:rsid w:val="23965A21"/>
    <w:rsid w:val="23B52D8F"/>
    <w:rsid w:val="23C97C39"/>
    <w:rsid w:val="23D05ABC"/>
    <w:rsid w:val="23DB0A58"/>
    <w:rsid w:val="23DC2CF2"/>
    <w:rsid w:val="23DC57D4"/>
    <w:rsid w:val="2414208E"/>
    <w:rsid w:val="244412D9"/>
    <w:rsid w:val="245559AE"/>
    <w:rsid w:val="246740DE"/>
    <w:rsid w:val="247A2736"/>
    <w:rsid w:val="2481743E"/>
    <w:rsid w:val="248A5B1E"/>
    <w:rsid w:val="248C79BB"/>
    <w:rsid w:val="249142B8"/>
    <w:rsid w:val="249B5083"/>
    <w:rsid w:val="24B62D6C"/>
    <w:rsid w:val="24B827C6"/>
    <w:rsid w:val="24BA2256"/>
    <w:rsid w:val="24C92FE4"/>
    <w:rsid w:val="24D00D3F"/>
    <w:rsid w:val="25000C94"/>
    <w:rsid w:val="250D18B0"/>
    <w:rsid w:val="252872D0"/>
    <w:rsid w:val="253118C1"/>
    <w:rsid w:val="25360FBF"/>
    <w:rsid w:val="256E150E"/>
    <w:rsid w:val="257003D2"/>
    <w:rsid w:val="25756C29"/>
    <w:rsid w:val="25B2526B"/>
    <w:rsid w:val="25B44F1D"/>
    <w:rsid w:val="25D93935"/>
    <w:rsid w:val="260C0354"/>
    <w:rsid w:val="26171051"/>
    <w:rsid w:val="2620719B"/>
    <w:rsid w:val="26257E30"/>
    <w:rsid w:val="26594206"/>
    <w:rsid w:val="26604EB1"/>
    <w:rsid w:val="266653B2"/>
    <w:rsid w:val="266E6AF9"/>
    <w:rsid w:val="2678542C"/>
    <w:rsid w:val="267C479F"/>
    <w:rsid w:val="268E35D9"/>
    <w:rsid w:val="269966B3"/>
    <w:rsid w:val="26B816AB"/>
    <w:rsid w:val="26F650AE"/>
    <w:rsid w:val="26FF22F9"/>
    <w:rsid w:val="2729386F"/>
    <w:rsid w:val="2756658E"/>
    <w:rsid w:val="2759734C"/>
    <w:rsid w:val="2761136A"/>
    <w:rsid w:val="276F3C53"/>
    <w:rsid w:val="277853BD"/>
    <w:rsid w:val="279716B7"/>
    <w:rsid w:val="279B4D4D"/>
    <w:rsid w:val="279F4432"/>
    <w:rsid w:val="27B252BD"/>
    <w:rsid w:val="28065E18"/>
    <w:rsid w:val="28172E3B"/>
    <w:rsid w:val="2836766A"/>
    <w:rsid w:val="284576FA"/>
    <w:rsid w:val="284B5074"/>
    <w:rsid w:val="2856564B"/>
    <w:rsid w:val="285D2BE3"/>
    <w:rsid w:val="2882295A"/>
    <w:rsid w:val="28AC3FCE"/>
    <w:rsid w:val="28BC1ADE"/>
    <w:rsid w:val="28BC1F9E"/>
    <w:rsid w:val="29021B4C"/>
    <w:rsid w:val="29173480"/>
    <w:rsid w:val="293746A8"/>
    <w:rsid w:val="295A554D"/>
    <w:rsid w:val="29672220"/>
    <w:rsid w:val="297372FC"/>
    <w:rsid w:val="29751DE7"/>
    <w:rsid w:val="298802F9"/>
    <w:rsid w:val="29A32791"/>
    <w:rsid w:val="29A54E3C"/>
    <w:rsid w:val="29B32009"/>
    <w:rsid w:val="29B34331"/>
    <w:rsid w:val="29B5610A"/>
    <w:rsid w:val="29D378CE"/>
    <w:rsid w:val="29E36168"/>
    <w:rsid w:val="29EB1950"/>
    <w:rsid w:val="29EF50BA"/>
    <w:rsid w:val="29F3603B"/>
    <w:rsid w:val="2A3B1585"/>
    <w:rsid w:val="2A4E0EC2"/>
    <w:rsid w:val="2A5626A1"/>
    <w:rsid w:val="2A633E15"/>
    <w:rsid w:val="2A735141"/>
    <w:rsid w:val="2AA55588"/>
    <w:rsid w:val="2AB83061"/>
    <w:rsid w:val="2ABA5453"/>
    <w:rsid w:val="2ACD16BC"/>
    <w:rsid w:val="2AD1783C"/>
    <w:rsid w:val="2AF876AB"/>
    <w:rsid w:val="2AFE406E"/>
    <w:rsid w:val="2B0A3C31"/>
    <w:rsid w:val="2B1F225F"/>
    <w:rsid w:val="2B296CAA"/>
    <w:rsid w:val="2B4D7321"/>
    <w:rsid w:val="2B544045"/>
    <w:rsid w:val="2B7A6A62"/>
    <w:rsid w:val="2B7B082C"/>
    <w:rsid w:val="2BAE2F7F"/>
    <w:rsid w:val="2BC70A66"/>
    <w:rsid w:val="2BC94577"/>
    <w:rsid w:val="2BC97614"/>
    <w:rsid w:val="2C0B2001"/>
    <w:rsid w:val="2C2D26D2"/>
    <w:rsid w:val="2C2E2513"/>
    <w:rsid w:val="2C354F96"/>
    <w:rsid w:val="2C3934BF"/>
    <w:rsid w:val="2C5B2AA1"/>
    <w:rsid w:val="2C752E5E"/>
    <w:rsid w:val="2C9B1B11"/>
    <w:rsid w:val="2CAE1D50"/>
    <w:rsid w:val="2CC87C8D"/>
    <w:rsid w:val="2CF02480"/>
    <w:rsid w:val="2D080D13"/>
    <w:rsid w:val="2D087DE5"/>
    <w:rsid w:val="2D111C7B"/>
    <w:rsid w:val="2D1D6A42"/>
    <w:rsid w:val="2D322690"/>
    <w:rsid w:val="2D335057"/>
    <w:rsid w:val="2D54740D"/>
    <w:rsid w:val="2D5E6633"/>
    <w:rsid w:val="2D646232"/>
    <w:rsid w:val="2D673C7B"/>
    <w:rsid w:val="2D69347C"/>
    <w:rsid w:val="2D8E3115"/>
    <w:rsid w:val="2D9D6EDB"/>
    <w:rsid w:val="2DC0387D"/>
    <w:rsid w:val="2DF46658"/>
    <w:rsid w:val="2E4A1B6C"/>
    <w:rsid w:val="2E552B11"/>
    <w:rsid w:val="2E6D38F9"/>
    <w:rsid w:val="2E8852F7"/>
    <w:rsid w:val="2E903C8A"/>
    <w:rsid w:val="2EBD3133"/>
    <w:rsid w:val="2EE71AE5"/>
    <w:rsid w:val="2EF3792F"/>
    <w:rsid w:val="2EFB0474"/>
    <w:rsid w:val="2F080A89"/>
    <w:rsid w:val="2F9402EE"/>
    <w:rsid w:val="2FCC2019"/>
    <w:rsid w:val="30030EBA"/>
    <w:rsid w:val="300355F2"/>
    <w:rsid w:val="300D7CE8"/>
    <w:rsid w:val="301637BF"/>
    <w:rsid w:val="30225A12"/>
    <w:rsid w:val="30870E7E"/>
    <w:rsid w:val="30A7388F"/>
    <w:rsid w:val="30AF67B7"/>
    <w:rsid w:val="30C260BE"/>
    <w:rsid w:val="30D71BD3"/>
    <w:rsid w:val="30EF17A7"/>
    <w:rsid w:val="30F740C9"/>
    <w:rsid w:val="31131B2A"/>
    <w:rsid w:val="31213653"/>
    <w:rsid w:val="313071E7"/>
    <w:rsid w:val="314D4952"/>
    <w:rsid w:val="31654002"/>
    <w:rsid w:val="3179770E"/>
    <w:rsid w:val="31837AE9"/>
    <w:rsid w:val="31875822"/>
    <w:rsid w:val="31A62D3E"/>
    <w:rsid w:val="32017C36"/>
    <w:rsid w:val="32242098"/>
    <w:rsid w:val="322A6636"/>
    <w:rsid w:val="324F516F"/>
    <w:rsid w:val="32507DC0"/>
    <w:rsid w:val="32584DFE"/>
    <w:rsid w:val="327C34EA"/>
    <w:rsid w:val="32DB0A36"/>
    <w:rsid w:val="32E273D8"/>
    <w:rsid w:val="32E36F4F"/>
    <w:rsid w:val="330F6E8C"/>
    <w:rsid w:val="331133DF"/>
    <w:rsid w:val="33181E14"/>
    <w:rsid w:val="33193F1C"/>
    <w:rsid w:val="332B0891"/>
    <w:rsid w:val="333E4A60"/>
    <w:rsid w:val="33541EA5"/>
    <w:rsid w:val="33631F1F"/>
    <w:rsid w:val="336E21D1"/>
    <w:rsid w:val="33CF0B77"/>
    <w:rsid w:val="33D211A4"/>
    <w:rsid w:val="33D87DC8"/>
    <w:rsid w:val="340236CB"/>
    <w:rsid w:val="34101A25"/>
    <w:rsid w:val="3432038D"/>
    <w:rsid w:val="34324123"/>
    <w:rsid w:val="345930EE"/>
    <w:rsid w:val="3461567A"/>
    <w:rsid w:val="346E19E5"/>
    <w:rsid w:val="349A68FF"/>
    <w:rsid w:val="34D9146E"/>
    <w:rsid w:val="34F27139"/>
    <w:rsid w:val="35055221"/>
    <w:rsid w:val="35114650"/>
    <w:rsid w:val="3551094B"/>
    <w:rsid w:val="35593733"/>
    <w:rsid w:val="35757E72"/>
    <w:rsid w:val="357F25C0"/>
    <w:rsid w:val="358E5F0D"/>
    <w:rsid w:val="35937A21"/>
    <w:rsid w:val="35962802"/>
    <w:rsid w:val="35A32EE1"/>
    <w:rsid w:val="35C77017"/>
    <w:rsid w:val="35DD4F4A"/>
    <w:rsid w:val="35F01D35"/>
    <w:rsid w:val="35F53B79"/>
    <w:rsid w:val="35F5615B"/>
    <w:rsid w:val="36121BBD"/>
    <w:rsid w:val="361456B6"/>
    <w:rsid w:val="365F607D"/>
    <w:rsid w:val="367F6C78"/>
    <w:rsid w:val="36BB32E3"/>
    <w:rsid w:val="36BC5E11"/>
    <w:rsid w:val="36DE775F"/>
    <w:rsid w:val="36F315AD"/>
    <w:rsid w:val="370D08D5"/>
    <w:rsid w:val="37872694"/>
    <w:rsid w:val="37BB7C28"/>
    <w:rsid w:val="37BD3011"/>
    <w:rsid w:val="37CA09BA"/>
    <w:rsid w:val="37DF48A2"/>
    <w:rsid w:val="37FD514F"/>
    <w:rsid w:val="38124090"/>
    <w:rsid w:val="381E304F"/>
    <w:rsid w:val="382503DF"/>
    <w:rsid w:val="382A4658"/>
    <w:rsid w:val="38330D07"/>
    <w:rsid w:val="38363614"/>
    <w:rsid w:val="383B5647"/>
    <w:rsid w:val="383F7E4C"/>
    <w:rsid w:val="385F131A"/>
    <w:rsid w:val="386E5A8B"/>
    <w:rsid w:val="38815F7C"/>
    <w:rsid w:val="388A6A2D"/>
    <w:rsid w:val="38F46418"/>
    <w:rsid w:val="391E4ADB"/>
    <w:rsid w:val="39300E17"/>
    <w:rsid w:val="39392AB2"/>
    <w:rsid w:val="394B36E5"/>
    <w:rsid w:val="395F2A8A"/>
    <w:rsid w:val="39603281"/>
    <w:rsid w:val="397E584F"/>
    <w:rsid w:val="398E0253"/>
    <w:rsid w:val="399767C9"/>
    <w:rsid w:val="39B01414"/>
    <w:rsid w:val="39DF08A8"/>
    <w:rsid w:val="39DF7CA3"/>
    <w:rsid w:val="39EB39EE"/>
    <w:rsid w:val="3A511FC3"/>
    <w:rsid w:val="3A67349C"/>
    <w:rsid w:val="3A690C35"/>
    <w:rsid w:val="3AB17D7F"/>
    <w:rsid w:val="3ABA7B62"/>
    <w:rsid w:val="3ABE2371"/>
    <w:rsid w:val="3ACA2974"/>
    <w:rsid w:val="3B09711D"/>
    <w:rsid w:val="3B156995"/>
    <w:rsid w:val="3B215B95"/>
    <w:rsid w:val="3B315D65"/>
    <w:rsid w:val="3B3F2432"/>
    <w:rsid w:val="3B41017E"/>
    <w:rsid w:val="3B435081"/>
    <w:rsid w:val="3B4C3E36"/>
    <w:rsid w:val="3B6E37A3"/>
    <w:rsid w:val="3B762FEF"/>
    <w:rsid w:val="3BB1493D"/>
    <w:rsid w:val="3BB20A57"/>
    <w:rsid w:val="3BC57388"/>
    <w:rsid w:val="3BEA50D4"/>
    <w:rsid w:val="3C2A00A7"/>
    <w:rsid w:val="3C553068"/>
    <w:rsid w:val="3C587137"/>
    <w:rsid w:val="3C5D3FEF"/>
    <w:rsid w:val="3C626B82"/>
    <w:rsid w:val="3C6D3C1F"/>
    <w:rsid w:val="3C770409"/>
    <w:rsid w:val="3D1A0DF3"/>
    <w:rsid w:val="3D3D7D40"/>
    <w:rsid w:val="3D3F3FB4"/>
    <w:rsid w:val="3D621CFC"/>
    <w:rsid w:val="3D6303C8"/>
    <w:rsid w:val="3D735165"/>
    <w:rsid w:val="3D7F1CBF"/>
    <w:rsid w:val="3DA15904"/>
    <w:rsid w:val="3DAA1DFD"/>
    <w:rsid w:val="3DBC28FF"/>
    <w:rsid w:val="3DC1316C"/>
    <w:rsid w:val="3DD86398"/>
    <w:rsid w:val="3DEB060E"/>
    <w:rsid w:val="3DF55FCD"/>
    <w:rsid w:val="3E1D472C"/>
    <w:rsid w:val="3E595C4A"/>
    <w:rsid w:val="3E982B8A"/>
    <w:rsid w:val="3EA146A1"/>
    <w:rsid w:val="3EAA5D19"/>
    <w:rsid w:val="3EAF13D0"/>
    <w:rsid w:val="3EB64792"/>
    <w:rsid w:val="3EBF3303"/>
    <w:rsid w:val="3EE15B0D"/>
    <w:rsid w:val="3EF75B87"/>
    <w:rsid w:val="3F28574C"/>
    <w:rsid w:val="3F295BCD"/>
    <w:rsid w:val="3F3C3F33"/>
    <w:rsid w:val="3F4A06D6"/>
    <w:rsid w:val="3F761B3C"/>
    <w:rsid w:val="3F8A1D18"/>
    <w:rsid w:val="3F8D261C"/>
    <w:rsid w:val="3FC40346"/>
    <w:rsid w:val="3FC821E1"/>
    <w:rsid w:val="3FF048DD"/>
    <w:rsid w:val="401A2AFF"/>
    <w:rsid w:val="403C17D4"/>
    <w:rsid w:val="40591B03"/>
    <w:rsid w:val="405B74B9"/>
    <w:rsid w:val="408E5BCD"/>
    <w:rsid w:val="4095786F"/>
    <w:rsid w:val="40A47F2C"/>
    <w:rsid w:val="40AE6AA9"/>
    <w:rsid w:val="40C309FA"/>
    <w:rsid w:val="410D4B8D"/>
    <w:rsid w:val="412317C5"/>
    <w:rsid w:val="412D6A1D"/>
    <w:rsid w:val="41495CAD"/>
    <w:rsid w:val="414F2229"/>
    <w:rsid w:val="416C4C1F"/>
    <w:rsid w:val="41785F92"/>
    <w:rsid w:val="417E2561"/>
    <w:rsid w:val="41D42FA4"/>
    <w:rsid w:val="41D50175"/>
    <w:rsid w:val="41DA467F"/>
    <w:rsid w:val="41EE0C9D"/>
    <w:rsid w:val="41F0527A"/>
    <w:rsid w:val="42431AC5"/>
    <w:rsid w:val="42481A2E"/>
    <w:rsid w:val="42BD4477"/>
    <w:rsid w:val="42C355FE"/>
    <w:rsid w:val="42CC585E"/>
    <w:rsid w:val="42E32505"/>
    <w:rsid w:val="42EC6E8C"/>
    <w:rsid w:val="43493F6F"/>
    <w:rsid w:val="436A798E"/>
    <w:rsid w:val="43726AB8"/>
    <w:rsid w:val="43877A2F"/>
    <w:rsid w:val="43C06F55"/>
    <w:rsid w:val="43F8364E"/>
    <w:rsid w:val="441705CA"/>
    <w:rsid w:val="4425044E"/>
    <w:rsid w:val="4460315C"/>
    <w:rsid w:val="449C74E4"/>
    <w:rsid w:val="44A13DD7"/>
    <w:rsid w:val="44B867E2"/>
    <w:rsid w:val="45095DAD"/>
    <w:rsid w:val="450D175B"/>
    <w:rsid w:val="45204125"/>
    <w:rsid w:val="452C24C8"/>
    <w:rsid w:val="453A7A0A"/>
    <w:rsid w:val="45423134"/>
    <w:rsid w:val="456140D5"/>
    <w:rsid w:val="45627886"/>
    <w:rsid w:val="45856B6A"/>
    <w:rsid w:val="45AA23B5"/>
    <w:rsid w:val="45B304C5"/>
    <w:rsid w:val="45B97A7C"/>
    <w:rsid w:val="45BC2CFF"/>
    <w:rsid w:val="45CE1611"/>
    <w:rsid w:val="45D803A1"/>
    <w:rsid w:val="45EB0613"/>
    <w:rsid w:val="45F02417"/>
    <w:rsid w:val="45F07852"/>
    <w:rsid w:val="45FD0F69"/>
    <w:rsid w:val="46121152"/>
    <w:rsid w:val="46190A6D"/>
    <w:rsid w:val="462330A5"/>
    <w:rsid w:val="462F5241"/>
    <w:rsid w:val="4656028E"/>
    <w:rsid w:val="467376EF"/>
    <w:rsid w:val="46776131"/>
    <w:rsid w:val="4691342A"/>
    <w:rsid w:val="469512B9"/>
    <w:rsid w:val="46B701BE"/>
    <w:rsid w:val="46E83D08"/>
    <w:rsid w:val="46EA3166"/>
    <w:rsid w:val="46F328DE"/>
    <w:rsid w:val="46F715EF"/>
    <w:rsid w:val="470D2D75"/>
    <w:rsid w:val="472E09FB"/>
    <w:rsid w:val="47424D34"/>
    <w:rsid w:val="477B28AE"/>
    <w:rsid w:val="47AF1EEB"/>
    <w:rsid w:val="47C32017"/>
    <w:rsid w:val="47C81CC4"/>
    <w:rsid w:val="47DA0485"/>
    <w:rsid w:val="47E323E1"/>
    <w:rsid w:val="47EC1E04"/>
    <w:rsid w:val="48442138"/>
    <w:rsid w:val="48773D20"/>
    <w:rsid w:val="48A22262"/>
    <w:rsid w:val="48A71C5C"/>
    <w:rsid w:val="48B739F0"/>
    <w:rsid w:val="48B91CAE"/>
    <w:rsid w:val="48E07F6D"/>
    <w:rsid w:val="48E27082"/>
    <w:rsid w:val="48FE5D39"/>
    <w:rsid w:val="490D3A7F"/>
    <w:rsid w:val="491A5CAC"/>
    <w:rsid w:val="492A137C"/>
    <w:rsid w:val="495A3B66"/>
    <w:rsid w:val="498F5EAC"/>
    <w:rsid w:val="49B55B2A"/>
    <w:rsid w:val="49E8139C"/>
    <w:rsid w:val="49FC0A7F"/>
    <w:rsid w:val="4A136330"/>
    <w:rsid w:val="4A357F11"/>
    <w:rsid w:val="4A417B6C"/>
    <w:rsid w:val="4A495FBC"/>
    <w:rsid w:val="4A4F466B"/>
    <w:rsid w:val="4A577BD5"/>
    <w:rsid w:val="4A6C628F"/>
    <w:rsid w:val="4A724B56"/>
    <w:rsid w:val="4A9A588A"/>
    <w:rsid w:val="4AE00AE4"/>
    <w:rsid w:val="4AEE6732"/>
    <w:rsid w:val="4B012D63"/>
    <w:rsid w:val="4B3F6761"/>
    <w:rsid w:val="4B5B7BC8"/>
    <w:rsid w:val="4B60192E"/>
    <w:rsid w:val="4BD9634C"/>
    <w:rsid w:val="4BDA5DDF"/>
    <w:rsid w:val="4C1F092D"/>
    <w:rsid w:val="4C535E8D"/>
    <w:rsid w:val="4C54719F"/>
    <w:rsid w:val="4C8E78CB"/>
    <w:rsid w:val="4C9E1C0A"/>
    <w:rsid w:val="4CC7419F"/>
    <w:rsid w:val="4D205198"/>
    <w:rsid w:val="4D215994"/>
    <w:rsid w:val="4D260905"/>
    <w:rsid w:val="4D3C355B"/>
    <w:rsid w:val="4D4E3CA8"/>
    <w:rsid w:val="4D72783B"/>
    <w:rsid w:val="4D7771A9"/>
    <w:rsid w:val="4D941E3D"/>
    <w:rsid w:val="4D9C6AC7"/>
    <w:rsid w:val="4DAB2612"/>
    <w:rsid w:val="4DB5663C"/>
    <w:rsid w:val="4DCF6DC5"/>
    <w:rsid w:val="4DDA6187"/>
    <w:rsid w:val="4DE97F30"/>
    <w:rsid w:val="4DFE30AB"/>
    <w:rsid w:val="4E12570C"/>
    <w:rsid w:val="4E22329E"/>
    <w:rsid w:val="4E503BD6"/>
    <w:rsid w:val="4E86568C"/>
    <w:rsid w:val="4E885ADF"/>
    <w:rsid w:val="4EA430A5"/>
    <w:rsid w:val="4EC366B2"/>
    <w:rsid w:val="4F1349BB"/>
    <w:rsid w:val="4F1540D8"/>
    <w:rsid w:val="4F1E090E"/>
    <w:rsid w:val="4F2B77B8"/>
    <w:rsid w:val="4F361FCA"/>
    <w:rsid w:val="4F4161E4"/>
    <w:rsid w:val="4F425C39"/>
    <w:rsid w:val="4F442C09"/>
    <w:rsid w:val="4F4805D8"/>
    <w:rsid w:val="4F6A1539"/>
    <w:rsid w:val="4F6E599E"/>
    <w:rsid w:val="4F7E6FE1"/>
    <w:rsid w:val="4F7F0A93"/>
    <w:rsid w:val="4FA07ACF"/>
    <w:rsid w:val="4FA22F78"/>
    <w:rsid w:val="4FAE599B"/>
    <w:rsid w:val="4FE50505"/>
    <w:rsid w:val="4FEB6940"/>
    <w:rsid w:val="500C526F"/>
    <w:rsid w:val="501531D4"/>
    <w:rsid w:val="501B7FF3"/>
    <w:rsid w:val="50392C9E"/>
    <w:rsid w:val="5058284A"/>
    <w:rsid w:val="50817D9E"/>
    <w:rsid w:val="509730F6"/>
    <w:rsid w:val="50CD373A"/>
    <w:rsid w:val="50F05FB4"/>
    <w:rsid w:val="50FA1EE4"/>
    <w:rsid w:val="51187157"/>
    <w:rsid w:val="512A4DAC"/>
    <w:rsid w:val="512E3F20"/>
    <w:rsid w:val="514025C2"/>
    <w:rsid w:val="51415081"/>
    <w:rsid w:val="51670C86"/>
    <w:rsid w:val="516B67E4"/>
    <w:rsid w:val="517308A3"/>
    <w:rsid w:val="51BC3FB9"/>
    <w:rsid w:val="51BD42B9"/>
    <w:rsid w:val="51DA3423"/>
    <w:rsid w:val="520352FF"/>
    <w:rsid w:val="525C77AD"/>
    <w:rsid w:val="527714FE"/>
    <w:rsid w:val="52CB6AB7"/>
    <w:rsid w:val="53053B58"/>
    <w:rsid w:val="53280B8B"/>
    <w:rsid w:val="535422C3"/>
    <w:rsid w:val="535E7C62"/>
    <w:rsid w:val="536A62F5"/>
    <w:rsid w:val="537C2A8E"/>
    <w:rsid w:val="538D0602"/>
    <w:rsid w:val="53AC5A5E"/>
    <w:rsid w:val="53B70C90"/>
    <w:rsid w:val="53C47EB5"/>
    <w:rsid w:val="53D42363"/>
    <w:rsid w:val="53D452A7"/>
    <w:rsid w:val="53DA61C0"/>
    <w:rsid w:val="53DE067D"/>
    <w:rsid w:val="53E81B63"/>
    <w:rsid w:val="53F20270"/>
    <w:rsid w:val="54154BD3"/>
    <w:rsid w:val="54227888"/>
    <w:rsid w:val="5423514B"/>
    <w:rsid w:val="547C78D8"/>
    <w:rsid w:val="548B2E18"/>
    <w:rsid w:val="548E1056"/>
    <w:rsid w:val="54A748C4"/>
    <w:rsid w:val="54B27512"/>
    <w:rsid w:val="54C12D2B"/>
    <w:rsid w:val="54E46853"/>
    <w:rsid w:val="54FD4A20"/>
    <w:rsid w:val="54FD6540"/>
    <w:rsid w:val="55007314"/>
    <w:rsid w:val="55252445"/>
    <w:rsid w:val="55337021"/>
    <w:rsid w:val="55484AA9"/>
    <w:rsid w:val="55C930E3"/>
    <w:rsid w:val="55D54100"/>
    <w:rsid w:val="55DD3EA8"/>
    <w:rsid w:val="55E27BD2"/>
    <w:rsid w:val="55EA067F"/>
    <w:rsid w:val="560B1277"/>
    <w:rsid w:val="562A1AC4"/>
    <w:rsid w:val="56307C6D"/>
    <w:rsid w:val="56871F1B"/>
    <w:rsid w:val="56920653"/>
    <w:rsid w:val="569351A7"/>
    <w:rsid w:val="56D100BA"/>
    <w:rsid w:val="56DF25B2"/>
    <w:rsid w:val="56F8657A"/>
    <w:rsid w:val="571517CC"/>
    <w:rsid w:val="57411CBC"/>
    <w:rsid w:val="57526B0B"/>
    <w:rsid w:val="57541E27"/>
    <w:rsid w:val="57591BFE"/>
    <w:rsid w:val="579D2942"/>
    <w:rsid w:val="57B80B14"/>
    <w:rsid w:val="57B954A8"/>
    <w:rsid w:val="582C0C72"/>
    <w:rsid w:val="58300E69"/>
    <w:rsid w:val="583E0E08"/>
    <w:rsid w:val="587670B6"/>
    <w:rsid w:val="58773C9B"/>
    <w:rsid w:val="58A30D9F"/>
    <w:rsid w:val="58B823FF"/>
    <w:rsid w:val="58E30340"/>
    <w:rsid w:val="58E671CC"/>
    <w:rsid w:val="58EF3D11"/>
    <w:rsid w:val="58FC566A"/>
    <w:rsid w:val="590134AD"/>
    <w:rsid w:val="59017846"/>
    <w:rsid w:val="59576FB6"/>
    <w:rsid w:val="59694342"/>
    <w:rsid w:val="597100BA"/>
    <w:rsid w:val="59857C82"/>
    <w:rsid w:val="59896335"/>
    <w:rsid w:val="59A5592C"/>
    <w:rsid w:val="59BC2425"/>
    <w:rsid w:val="59E207F5"/>
    <w:rsid w:val="59E225E6"/>
    <w:rsid w:val="59FC46D4"/>
    <w:rsid w:val="5A0F4B54"/>
    <w:rsid w:val="5A1231A4"/>
    <w:rsid w:val="5A2C7B7B"/>
    <w:rsid w:val="5A4F49AC"/>
    <w:rsid w:val="5A56725A"/>
    <w:rsid w:val="5A701882"/>
    <w:rsid w:val="5AA92084"/>
    <w:rsid w:val="5ADD4B40"/>
    <w:rsid w:val="5B1C7651"/>
    <w:rsid w:val="5B7E7D7F"/>
    <w:rsid w:val="5B816660"/>
    <w:rsid w:val="5BAC2D60"/>
    <w:rsid w:val="5BD74EFB"/>
    <w:rsid w:val="5BD82228"/>
    <w:rsid w:val="5BEF5891"/>
    <w:rsid w:val="5C305E78"/>
    <w:rsid w:val="5C341876"/>
    <w:rsid w:val="5C3B3ED2"/>
    <w:rsid w:val="5C5475A4"/>
    <w:rsid w:val="5C563A7F"/>
    <w:rsid w:val="5C8913D8"/>
    <w:rsid w:val="5C9F636D"/>
    <w:rsid w:val="5CBD137A"/>
    <w:rsid w:val="5CBD345C"/>
    <w:rsid w:val="5CC853A2"/>
    <w:rsid w:val="5CCF3DB6"/>
    <w:rsid w:val="5CE60B12"/>
    <w:rsid w:val="5CEC1222"/>
    <w:rsid w:val="5CF026EB"/>
    <w:rsid w:val="5CF857E1"/>
    <w:rsid w:val="5D1733CD"/>
    <w:rsid w:val="5D1A3B8C"/>
    <w:rsid w:val="5D283530"/>
    <w:rsid w:val="5D380D37"/>
    <w:rsid w:val="5D4E45C7"/>
    <w:rsid w:val="5D57209B"/>
    <w:rsid w:val="5D574E56"/>
    <w:rsid w:val="5D5C4563"/>
    <w:rsid w:val="5D5F752F"/>
    <w:rsid w:val="5D6B3CB7"/>
    <w:rsid w:val="5D997C76"/>
    <w:rsid w:val="5DAA5C04"/>
    <w:rsid w:val="5DB378D1"/>
    <w:rsid w:val="5DBA6335"/>
    <w:rsid w:val="5DBB068B"/>
    <w:rsid w:val="5DE63317"/>
    <w:rsid w:val="5DEC343C"/>
    <w:rsid w:val="5E0637D1"/>
    <w:rsid w:val="5E1209AE"/>
    <w:rsid w:val="5E3612F4"/>
    <w:rsid w:val="5E3824F0"/>
    <w:rsid w:val="5EC273B5"/>
    <w:rsid w:val="5EFD3692"/>
    <w:rsid w:val="5F0C364D"/>
    <w:rsid w:val="5F2B1499"/>
    <w:rsid w:val="5F330F8D"/>
    <w:rsid w:val="5F3E7028"/>
    <w:rsid w:val="5F41218D"/>
    <w:rsid w:val="5F427038"/>
    <w:rsid w:val="5F4F035E"/>
    <w:rsid w:val="5F9A374F"/>
    <w:rsid w:val="5FA7176D"/>
    <w:rsid w:val="5FB94210"/>
    <w:rsid w:val="5FE26043"/>
    <w:rsid w:val="601E0C25"/>
    <w:rsid w:val="605F2A36"/>
    <w:rsid w:val="607B4974"/>
    <w:rsid w:val="608C6DC0"/>
    <w:rsid w:val="60C9755B"/>
    <w:rsid w:val="610E5ED6"/>
    <w:rsid w:val="61115E41"/>
    <w:rsid w:val="61180E75"/>
    <w:rsid w:val="611F0A30"/>
    <w:rsid w:val="613C2792"/>
    <w:rsid w:val="61563158"/>
    <w:rsid w:val="615E08D9"/>
    <w:rsid w:val="61794568"/>
    <w:rsid w:val="61934454"/>
    <w:rsid w:val="61E40015"/>
    <w:rsid w:val="61F77629"/>
    <w:rsid w:val="620269E0"/>
    <w:rsid w:val="6225609F"/>
    <w:rsid w:val="623E636D"/>
    <w:rsid w:val="62502789"/>
    <w:rsid w:val="625142AB"/>
    <w:rsid w:val="62642088"/>
    <w:rsid w:val="626B6C40"/>
    <w:rsid w:val="629D530F"/>
    <w:rsid w:val="62B91386"/>
    <w:rsid w:val="62C5486B"/>
    <w:rsid w:val="62DB4335"/>
    <w:rsid w:val="62DD2757"/>
    <w:rsid w:val="62E5333C"/>
    <w:rsid w:val="63191E2D"/>
    <w:rsid w:val="632546B7"/>
    <w:rsid w:val="633D4ACE"/>
    <w:rsid w:val="63577DA0"/>
    <w:rsid w:val="63716F1C"/>
    <w:rsid w:val="637E67C8"/>
    <w:rsid w:val="63C01F81"/>
    <w:rsid w:val="63D54199"/>
    <w:rsid w:val="63DD2F45"/>
    <w:rsid w:val="63EC6625"/>
    <w:rsid w:val="63EF11BD"/>
    <w:rsid w:val="640A27C6"/>
    <w:rsid w:val="642F7D66"/>
    <w:rsid w:val="64431F38"/>
    <w:rsid w:val="6455464F"/>
    <w:rsid w:val="649D462B"/>
    <w:rsid w:val="64A83FAA"/>
    <w:rsid w:val="64D108CA"/>
    <w:rsid w:val="64F83BF5"/>
    <w:rsid w:val="650A65DA"/>
    <w:rsid w:val="6592045D"/>
    <w:rsid w:val="65AD4E99"/>
    <w:rsid w:val="65B449CC"/>
    <w:rsid w:val="65D67CCA"/>
    <w:rsid w:val="65F14225"/>
    <w:rsid w:val="65F912E3"/>
    <w:rsid w:val="66482F5C"/>
    <w:rsid w:val="665E0D66"/>
    <w:rsid w:val="666054C7"/>
    <w:rsid w:val="66A84D85"/>
    <w:rsid w:val="66C803AF"/>
    <w:rsid w:val="66E068C3"/>
    <w:rsid w:val="66EE25E7"/>
    <w:rsid w:val="673D77EB"/>
    <w:rsid w:val="674C0B64"/>
    <w:rsid w:val="676C54E3"/>
    <w:rsid w:val="67953E06"/>
    <w:rsid w:val="67954133"/>
    <w:rsid w:val="67980774"/>
    <w:rsid w:val="67994867"/>
    <w:rsid w:val="67BF5EE8"/>
    <w:rsid w:val="67C4365A"/>
    <w:rsid w:val="67D04751"/>
    <w:rsid w:val="67DE4AC6"/>
    <w:rsid w:val="68274B30"/>
    <w:rsid w:val="688020AE"/>
    <w:rsid w:val="68837C1B"/>
    <w:rsid w:val="68963F7C"/>
    <w:rsid w:val="68B87FDE"/>
    <w:rsid w:val="68C215D1"/>
    <w:rsid w:val="68C82D11"/>
    <w:rsid w:val="68CA230F"/>
    <w:rsid w:val="68D169DA"/>
    <w:rsid w:val="69240992"/>
    <w:rsid w:val="694C2813"/>
    <w:rsid w:val="69693F04"/>
    <w:rsid w:val="696F335F"/>
    <w:rsid w:val="697A0722"/>
    <w:rsid w:val="69B161DA"/>
    <w:rsid w:val="69BC6452"/>
    <w:rsid w:val="6A22122F"/>
    <w:rsid w:val="6A32198C"/>
    <w:rsid w:val="6A500431"/>
    <w:rsid w:val="6A6F4723"/>
    <w:rsid w:val="6A822B6C"/>
    <w:rsid w:val="6AC221BD"/>
    <w:rsid w:val="6ACC2091"/>
    <w:rsid w:val="6B035FB7"/>
    <w:rsid w:val="6B1F7A12"/>
    <w:rsid w:val="6B237B15"/>
    <w:rsid w:val="6B44359B"/>
    <w:rsid w:val="6B766F1C"/>
    <w:rsid w:val="6B93011E"/>
    <w:rsid w:val="6B975D71"/>
    <w:rsid w:val="6BA772D3"/>
    <w:rsid w:val="6BEA1C0A"/>
    <w:rsid w:val="6C0632B8"/>
    <w:rsid w:val="6C4564F4"/>
    <w:rsid w:val="6C4714A0"/>
    <w:rsid w:val="6C491E2A"/>
    <w:rsid w:val="6C6E457B"/>
    <w:rsid w:val="6C7678CD"/>
    <w:rsid w:val="6C7E1EB1"/>
    <w:rsid w:val="6CDF1422"/>
    <w:rsid w:val="6D046354"/>
    <w:rsid w:val="6D4E3696"/>
    <w:rsid w:val="6D570F67"/>
    <w:rsid w:val="6D671D17"/>
    <w:rsid w:val="6D76706C"/>
    <w:rsid w:val="6D7C7465"/>
    <w:rsid w:val="6D7D283D"/>
    <w:rsid w:val="6D850A0C"/>
    <w:rsid w:val="6DD01488"/>
    <w:rsid w:val="6DD601DC"/>
    <w:rsid w:val="6DD75D38"/>
    <w:rsid w:val="6DEB7FC4"/>
    <w:rsid w:val="6E183C5F"/>
    <w:rsid w:val="6E4C6D7A"/>
    <w:rsid w:val="6E6404DD"/>
    <w:rsid w:val="6E6973D5"/>
    <w:rsid w:val="6E7C2C85"/>
    <w:rsid w:val="6E9654E7"/>
    <w:rsid w:val="6E996C74"/>
    <w:rsid w:val="6EA51191"/>
    <w:rsid w:val="6EEB5E5D"/>
    <w:rsid w:val="6EF42AB9"/>
    <w:rsid w:val="6F012831"/>
    <w:rsid w:val="6F2D5352"/>
    <w:rsid w:val="6F305EEE"/>
    <w:rsid w:val="6F637B6F"/>
    <w:rsid w:val="6F8B1430"/>
    <w:rsid w:val="6FD044F3"/>
    <w:rsid w:val="6FD4217F"/>
    <w:rsid w:val="6FDC1F0D"/>
    <w:rsid w:val="700614A6"/>
    <w:rsid w:val="703867A5"/>
    <w:rsid w:val="703868BF"/>
    <w:rsid w:val="70504738"/>
    <w:rsid w:val="70592EF0"/>
    <w:rsid w:val="706B4BA5"/>
    <w:rsid w:val="709A603A"/>
    <w:rsid w:val="716456F4"/>
    <w:rsid w:val="71874BD0"/>
    <w:rsid w:val="718C1766"/>
    <w:rsid w:val="71AD2BCF"/>
    <w:rsid w:val="71C725FD"/>
    <w:rsid w:val="71CA7B0F"/>
    <w:rsid w:val="71D140BB"/>
    <w:rsid w:val="71E47BF1"/>
    <w:rsid w:val="71E7716B"/>
    <w:rsid w:val="71F51C85"/>
    <w:rsid w:val="71FE7B20"/>
    <w:rsid w:val="720B466B"/>
    <w:rsid w:val="721B01A2"/>
    <w:rsid w:val="72415892"/>
    <w:rsid w:val="72560B9A"/>
    <w:rsid w:val="728C394E"/>
    <w:rsid w:val="72B4502C"/>
    <w:rsid w:val="72C8126E"/>
    <w:rsid w:val="72E44C85"/>
    <w:rsid w:val="72EC5C12"/>
    <w:rsid w:val="72EF72C6"/>
    <w:rsid w:val="733828E0"/>
    <w:rsid w:val="733B2EEA"/>
    <w:rsid w:val="736327EE"/>
    <w:rsid w:val="73834C45"/>
    <w:rsid w:val="73990ED4"/>
    <w:rsid w:val="739D4FC8"/>
    <w:rsid w:val="73A47BEC"/>
    <w:rsid w:val="73A60F1A"/>
    <w:rsid w:val="73D55235"/>
    <w:rsid w:val="73D67E87"/>
    <w:rsid w:val="73E509E6"/>
    <w:rsid w:val="7402319A"/>
    <w:rsid w:val="740A5ED5"/>
    <w:rsid w:val="74230A2F"/>
    <w:rsid w:val="748C00BE"/>
    <w:rsid w:val="74920DC4"/>
    <w:rsid w:val="74BA4E0A"/>
    <w:rsid w:val="74C038C1"/>
    <w:rsid w:val="74F0145D"/>
    <w:rsid w:val="74FF5E0D"/>
    <w:rsid w:val="751269CE"/>
    <w:rsid w:val="753F38E7"/>
    <w:rsid w:val="75667F9C"/>
    <w:rsid w:val="75A41F26"/>
    <w:rsid w:val="75CE129E"/>
    <w:rsid w:val="75F01E4E"/>
    <w:rsid w:val="760D339B"/>
    <w:rsid w:val="7616735A"/>
    <w:rsid w:val="761E7014"/>
    <w:rsid w:val="762D0C65"/>
    <w:rsid w:val="763754C8"/>
    <w:rsid w:val="766235E0"/>
    <w:rsid w:val="76651293"/>
    <w:rsid w:val="7667091F"/>
    <w:rsid w:val="767828B3"/>
    <w:rsid w:val="76C11051"/>
    <w:rsid w:val="76C971EC"/>
    <w:rsid w:val="76E915BD"/>
    <w:rsid w:val="76ED398A"/>
    <w:rsid w:val="770D50F9"/>
    <w:rsid w:val="775327A5"/>
    <w:rsid w:val="77604C4D"/>
    <w:rsid w:val="77734EB5"/>
    <w:rsid w:val="77D82E9A"/>
    <w:rsid w:val="77DA6059"/>
    <w:rsid w:val="77EA4560"/>
    <w:rsid w:val="780C46A8"/>
    <w:rsid w:val="78235244"/>
    <w:rsid w:val="784A3AB0"/>
    <w:rsid w:val="7865777F"/>
    <w:rsid w:val="787B651B"/>
    <w:rsid w:val="78B43244"/>
    <w:rsid w:val="78BE105C"/>
    <w:rsid w:val="78CE3512"/>
    <w:rsid w:val="78EE7E81"/>
    <w:rsid w:val="790C0CE0"/>
    <w:rsid w:val="791C1A3E"/>
    <w:rsid w:val="79316320"/>
    <w:rsid w:val="79413D96"/>
    <w:rsid w:val="79562ADF"/>
    <w:rsid w:val="795656BF"/>
    <w:rsid w:val="79673224"/>
    <w:rsid w:val="79AB2C72"/>
    <w:rsid w:val="79D4196A"/>
    <w:rsid w:val="79F4048F"/>
    <w:rsid w:val="7A2651FA"/>
    <w:rsid w:val="7A341AF0"/>
    <w:rsid w:val="7A5B776E"/>
    <w:rsid w:val="7A6907D3"/>
    <w:rsid w:val="7A921AB0"/>
    <w:rsid w:val="7AA151D7"/>
    <w:rsid w:val="7AAA2BBC"/>
    <w:rsid w:val="7AB60CE8"/>
    <w:rsid w:val="7ABB1561"/>
    <w:rsid w:val="7AC41D6D"/>
    <w:rsid w:val="7ACD714D"/>
    <w:rsid w:val="7AE0162D"/>
    <w:rsid w:val="7AF25553"/>
    <w:rsid w:val="7AFF36B0"/>
    <w:rsid w:val="7B3C7542"/>
    <w:rsid w:val="7B4C20D4"/>
    <w:rsid w:val="7B835059"/>
    <w:rsid w:val="7B8B2666"/>
    <w:rsid w:val="7B9E79D4"/>
    <w:rsid w:val="7BD101A2"/>
    <w:rsid w:val="7BFD406E"/>
    <w:rsid w:val="7C2A4594"/>
    <w:rsid w:val="7C2E2DBC"/>
    <w:rsid w:val="7C334505"/>
    <w:rsid w:val="7C3B1C30"/>
    <w:rsid w:val="7C5C5AEA"/>
    <w:rsid w:val="7C612772"/>
    <w:rsid w:val="7C776A1F"/>
    <w:rsid w:val="7C8E28FE"/>
    <w:rsid w:val="7CB008F6"/>
    <w:rsid w:val="7CC92B31"/>
    <w:rsid w:val="7CE8769C"/>
    <w:rsid w:val="7CFC1461"/>
    <w:rsid w:val="7D2C1B37"/>
    <w:rsid w:val="7D3207F3"/>
    <w:rsid w:val="7D4A6382"/>
    <w:rsid w:val="7D4E5942"/>
    <w:rsid w:val="7DA72ACB"/>
    <w:rsid w:val="7DA81C67"/>
    <w:rsid w:val="7DBD0F09"/>
    <w:rsid w:val="7DD9530A"/>
    <w:rsid w:val="7DE54FA5"/>
    <w:rsid w:val="7E313031"/>
    <w:rsid w:val="7E770E6C"/>
    <w:rsid w:val="7EA92B7A"/>
    <w:rsid w:val="7ED5596B"/>
    <w:rsid w:val="7ED90694"/>
    <w:rsid w:val="7F151A0B"/>
    <w:rsid w:val="7F224422"/>
    <w:rsid w:val="7F5A66C1"/>
    <w:rsid w:val="7F70567B"/>
    <w:rsid w:val="7F7C6C22"/>
    <w:rsid w:val="7FB3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E1851E"/>
  <w15:chartTrackingRefBased/>
  <w15:docId w15:val="{FDC12A9F-B3C5-4CF4-ADEF-9537C6754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character" w:customStyle="1" w:styleId="a4">
    <w:name w:val="批注框文本 字符"/>
    <w:link w:val="a3"/>
    <w:rPr>
      <w:kern w:val="2"/>
      <w:sz w:val="18"/>
      <w:szCs w:val="18"/>
    </w:rPr>
  </w:style>
  <w:style w:type="paragraph" w:styleId="a5">
    <w:name w:val="footer"/>
    <w:basedOn w:val="a"/>
    <w:link w:val="a6"/>
    <w:pPr>
      <w:tabs>
        <w:tab w:val="center" w:pos="4153"/>
        <w:tab w:val="right" w:pos="8306"/>
      </w:tabs>
      <w:snapToGrid w:val="0"/>
      <w:jc w:val="left"/>
    </w:pPr>
    <w:rPr>
      <w:sz w:val="18"/>
      <w:szCs w:val="18"/>
    </w:rPr>
  </w:style>
  <w:style w:type="character" w:customStyle="1" w:styleId="a6">
    <w:name w:val="页脚 字符"/>
    <w:link w:val="a5"/>
    <w:rPr>
      <w:kern w:val="2"/>
      <w:sz w:val="18"/>
      <w:szCs w:val="18"/>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rPr>
      <w:kern w:val="2"/>
      <w:sz w:val="18"/>
      <w:szCs w:val="18"/>
    </w:rPr>
  </w:style>
  <w:style w:type="character" w:styleId="a9">
    <w:name w:val="Hyperlink"/>
    <w:rPr>
      <w:color w:val="0000CC"/>
      <w:u w:val="single"/>
    </w:rPr>
  </w:style>
  <w:style w:type="paragraph" w:customStyle="1" w:styleId="p0">
    <w:name w:val="p0"/>
    <w:basedOn w:val="a"/>
    <w:pPr>
      <w:widowControl/>
    </w:pPr>
    <w:rPr>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Words>
  <Characters>651</Characters>
  <Application>Microsoft Office Word</Application>
  <DocSecurity>0</DocSecurity>
  <PresentationFormat/>
  <Lines>5</Lines>
  <Paragraphs>1</Paragraphs>
  <Slides>0</Slides>
  <Notes>0</Notes>
  <HiddenSlides>0</HiddenSlides>
  <MMClips>0</MMClips>
  <ScaleCrop>false</ScaleCrop>
  <Company>微软中国</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  海  建  筑  科  学  研  究  院  检  测  站</dc:title>
  <dc:subject/>
  <dc:creator>USER</dc:creator>
  <cp:keywords/>
  <cp:lastModifiedBy>Slouch UniQ</cp:lastModifiedBy>
  <cp:revision>3</cp:revision>
  <cp:lastPrinted>2022-10-26T09:02:00Z</cp:lastPrinted>
  <dcterms:created xsi:type="dcterms:W3CDTF">2026-06-09T02:17:00Z</dcterms:created>
  <dcterms:modified xsi:type="dcterms:W3CDTF">2026-06-09T02:17:00Z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04A2AFABD4F44B8880143AC089AB3064_13</vt:lpwstr>
  </property>
  <property fmtid="{D5CDD505-2E9C-101B-9397-08002B2CF9AE}" pid="4" name="KSOTemplateDocerSaveRecord">
    <vt:lpwstr>eyJoZGlkIjoiOTIxNzU2ZTgxNTY2NjE4ZDg0MTJjZjk0YTFmMjE4NmYiLCJ1c2VySWQiOiIxMTU4OTMwMzA1In0=</vt:lpwstr>
  </property>
</Properties>
</file>