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7A4649" w14:textId="77777777" w:rsidR="00000000" w:rsidRDefault="00000000">
      <w:pPr>
        <w:jc w:val="center"/>
        <w:rPr>
          <w:rFonts w:ascii="仿宋_GB2312" w:eastAsia="仿宋_GB2312" w:hint="eastAsia"/>
          <w:b/>
          <w:sz w:val="44"/>
        </w:rPr>
      </w:pPr>
      <w:r>
        <w:rPr>
          <w:rFonts w:ascii="仿宋_GB2312" w:eastAsia="仿宋_GB2312" w:hint="eastAsia"/>
          <w:b/>
          <w:sz w:val="44"/>
        </w:rPr>
        <w:t>上海建科检验检测认证有限公司</w:t>
      </w:r>
    </w:p>
    <w:p w14:paraId="14E735BD" w14:textId="77777777" w:rsidR="00000000" w:rsidRDefault="00000000">
      <w:pPr>
        <w:jc w:val="center"/>
        <w:rPr>
          <w:rFonts w:ascii="仿宋_GB2312" w:eastAsia="仿宋_GB2312" w:hint="eastAsia"/>
          <w:b/>
          <w:sz w:val="44"/>
          <w:szCs w:val="22"/>
        </w:rPr>
      </w:pPr>
      <w:r>
        <w:rPr>
          <w:rFonts w:ascii="仿宋_GB2312" w:eastAsia="仿宋_GB2312" w:hint="eastAsia"/>
          <w:b/>
          <w:sz w:val="44"/>
          <w:szCs w:val="22"/>
        </w:rPr>
        <w:t>回填土密度检测报告（环刀法）</w:t>
      </w:r>
    </w:p>
    <w:p w14:paraId="050557A0" w14:textId="77777777" w:rsidR="00000000" w:rsidRDefault="00000000">
      <w:pPr>
        <w:ind w:firstLineChars="3800" w:firstLine="7980"/>
        <w:jc w:val="left"/>
        <w:rPr>
          <w:rFonts w:ascii="仿宋_GB2312" w:eastAsia="仿宋_GB2312" w:hAnsi="仿宋"/>
          <w:kern w:val="0"/>
          <w:szCs w:val="21"/>
        </w:rPr>
      </w:pPr>
      <w:r>
        <w:rPr>
          <w:rFonts w:ascii="仿宋_GB2312" w:eastAsia="仿宋_GB2312" w:hAnsi="仿宋" w:hint="eastAsia"/>
          <w:kern w:val="0"/>
          <w:szCs w:val="21"/>
        </w:rPr>
        <w:t>委托编号：</w:t>
      </w:r>
    </w:p>
    <w:p w14:paraId="5CECAF5A" w14:textId="77777777" w:rsidR="00000000" w:rsidRDefault="00000000">
      <w:pPr>
        <w:rPr>
          <w:rFonts w:ascii="仿宋_GB2312" w:eastAsia="仿宋_GB2312" w:hAnsi="仿宋"/>
          <w:kern w:val="0"/>
          <w:szCs w:val="21"/>
        </w:rPr>
      </w:pPr>
      <w:r>
        <w:rPr>
          <w:rFonts w:ascii="仿宋_GB2312" w:eastAsia="仿宋_GB2312" w:hAnsi="仿宋" w:hint="eastAsia"/>
          <w:kern w:val="0"/>
          <w:szCs w:val="21"/>
        </w:rPr>
        <w:t xml:space="preserve">检测性质：   </w:t>
      </w:r>
      <w:r>
        <w:rPr>
          <w:rFonts w:ascii="仿宋_GB2312" w:eastAsia="仿宋_GB2312" w:hint="eastAsia"/>
          <w:szCs w:val="21"/>
        </w:rPr>
        <w:t xml:space="preserve">                   </w:t>
      </w:r>
      <w:r>
        <w:rPr>
          <w:rFonts w:ascii="仿宋_GB2312" w:eastAsia="仿宋_GB2312" w:hAnsi="仿宋" w:hint="eastAsia"/>
          <w:kern w:val="0"/>
          <w:szCs w:val="21"/>
        </w:rPr>
        <w:t>共    页   第    页                         报告编号：</w:t>
      </w:r>
    </w:p>
    <w:tbl>
      <w:tblPr>
        <w:tblpPr w:leftFromText="180" w:rightFromText="180" w:vertAnchor="text" w:horzAnchor="margin" w:tblpY="50"/>
        <w:tblOverlap w:val="never"/>
        <w:tblW w:w="103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851"/>
        <w:gridCol w:w="851"/>
        <w:gridCol w:w="1723"/>
        <w:gridCol w:w="420"/>
        <w:gridCol w:w="1365"/>
        <w:gridCol w:w="280"/>
        <w:gridCol w:w="945"/>
        <w:gridCol w:w="765"/>
        <w:gridCol w:w="945"/>
        <w:gridCol w:w="645"/>
      </w:tblGrid>
      <w:tr w:rsidR="00C71D6B" w14:paraId="6C655DD4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3DE07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委托单位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9880A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4A4C5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int="eastAsia"/>
              </w:rPr>
              <w:t>联系方式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2222A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71E950E9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6D2E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工程名称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2532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E4CC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单位地址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B6D35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</w:tr>
      <w:tr w:rsidR="00C71D6B" w14:paraId="789AB751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1DF80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工程地址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F7DB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7BE7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委托日期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A23C3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2C76BB38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7A991" w14:textId="77777777" w:rsidR="00C71D6B" w:rsidRDefault="00C71D6B" w:rsidP="00C71D6B">
            <w:pPr>
              <w:pStyle w:val="p0"/>
              <w:ind w:right="71"/>
              <w:jc w:val="center"/>
              <w:rPr>
                <w:rFonts w:ascii="仿宋_GB2312" w:eastAsia="仿宋_GB2312" w:hint="eastAsia"/>
              </w:rPr>
            </w:pPr>
            <w:r>
              <w:rPr>
                <w:rFonts w:ascii="仿宋_GB2312" w:eastAsia="仿宋_GB2312" w:hAnsi="宋体" w:hint="eastAsia"/>
              </w:rPr>
              <w:t>工程部位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1055B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3A31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报告日期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443D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7718E47E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90BC3" w14:textId="77777777" w:rsidR="00C71D6B" w:rsidRDefault="00C71D6B" w:rsidP="00C71D6B">
            <w:pPr>
              <w:pStyle w:val="p0"/>
              <w:ind w:right="71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样品名称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2F6D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93E8B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材料种类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1B16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</w:tr>
      <w:tr w:rsidR="00C71D6B" w14:paraId="49F41097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2BD3F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int="eastAsia"/>
              </w:rPr>
            </w:pPr>
            <w:proofErr w:type="gramStart"/>
            <w:r>
              <w:rPr>
                <w:rFonts w:ascii="仿宋_GB2312" w:eastAsia="仿宋_GB2312" w:hAnsi="宋体" w:hint="eastAsia"/>
              </w:rPr>
              <w:t>环刀规格</w:t>
            </w:r>
            <w:proofErr w:type="gramEnd"/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DCF3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31F8F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夯实方式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E7D27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2606F9BC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D5F60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设计要求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BCA4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1C675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/>
              </w:rPr>
            </w:pPr>
            <w:r>
              <w:rPr>
                <w:rFonts w:ascii="仿宋_GB2312" w:eastAsia="仿宋_GB2312" w:hAnsi="宋体" w:hint="eastAsia"/>
              </w:rPr>
              <w:t>最大干密度/（g/cm</w:t>
            </w:r>
            <w:r>
              <w:rPr>
                <w:rFonts w:ascii="仿宋_GB2312" w:eastAsia="仿宋_GB2312" w:hAnsi="宋体" w:hint="eastAsia"/>
                <w:vertAlign w:val="superscript"/>
              </w:rPr>
              <w:t>3</w:t>
            </w:r>
            <w:r>
              <w:rPr>
                <w:rFonts w:ascii="仿宋_GB2312" w:eastAsia="仿宋_GB2312" w:hAnsi="宋体" w:hint="eastAsia"/>
              </w:rPr>
              <w:t>）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7391E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6D5584BD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75FDC" w14:textId="77777777" w:rsidR="00C71D6B" w:rsidRDefault="00C71D6B" w:rsidP="00C71D6B">
            <w:pPr>
              <w:pStyle w:val="p0"/>
              <w:ind w:right="71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 xml:space="preserve"> </w:t>
            </w:r>
            <w:r>
              <w:rPr>
                <w:rFonts w:ascii="仿宋_GB2312" w:eastAsia="仿宋_GB2312" w:hint="eastAsia"/>
              </w:rPr>
              <w:t>取样部位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56E76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B824D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最佳含水率/%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B137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</w:tr>
      <w:tr w:rsidR="00C71D6B" w14:paraId="1E5BD991" w14:textId="77777777" w:rsidTr="001A573E">
        <w:trPr>
          <w:cantSplit/>
          <w:trHeight w:val="54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26DF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检测依据</w:t>
            </w:r>
          </w:p>
        </w:tc>
        <w:tc>
          <w:tcPr>
            <w:tcW w:w="38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9F52F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FBA15" w14:textId="77777777" w:rsidR="00C71D6B" w:rsidRDefault="00C71D6B" w:rsidP="00C71D6B">
            <w:pPr>
              <w:pStyle w:val="p0"/>
              <w:jc w:val="center"/>
              <w:rPr>
                <w:rFonts w:ascii="仿宋_GB2312" w:eastAsia="仿宋_GB2312" w:hAnsi="宋体" w:hint="eastAsia"/>
              </w:rPr>
            </w:pPr>
            <w:r>
              <w:rPr>
                <w:rFonts w:ascii="仿宋_GB2312" w:eastAsia="仿宋_GB2312" w:hAnsi="宋体" w:hint="eastAsia"/>
              </w:rPr>
              <w:t>判定依据</w:t>
            </w:r>
          </w:p>
        </w:tc>
        <w:tc>
          <w:tcPr>
            <w:tcW w:w="3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27F55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  <w:kern w:val="2"/>
              </w:rPr>
            </w:pPr>
          </w:p>
        </w:tc>
      </w:tr>
      <w:tr w:rsidR="00C71D6B" w14:paraId="20F1C186" w14:textId="77777777" w:rsidTr="001A573E">
        <w:trPr>
          <w:trHeight w:val="539"/>
        </w:trPr>
        <w:tc>
          <w:tcPr>
            <w:tcW w:w="1525" w:type="dxa"/>
            <w:vAlign w:val="center"/>
          </w:tcPr>
          <w:p w14:paraId="44B6428D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样品编号</w:t>
            </w:r>
          </w:p>
        </w:tc>
        <w:tc>
          <w:tcPr>
            <w:tcW w:w="851" w:type="dxa"/>
            <w:vAlign w:val="center"/>
          </w:tcPr>
          <w:p w14:paraId="1F2401E0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Ansi="宋体" w:hint="eastAsia"/>
              </w:rPr>
              <w:t>取样点标高/</w:t>
            </w:r>
            <w:r>
              <w:rPr>
                <w:rFonts w:ascii="仿宋_GB2312" w:eastAsia="仿宋_GB2312" w:hint="eastAsia"/>
              </w:rPr>
              <w:t>（mm）</w:t>
            </w:r>
          </w:p>
        </w:tc>
        <w:tc>
          <w:tcPr>
            <w:tcW w:w="851" w:type="dxa"/>
            <w:vAlign w:val="center"/>
          </w:tcPr>
          <w:p w14:paraId="4368C25F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取样点</w:t>
            </w:r>
          </w:p>
          <w:p w14:paraId="24F581BE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厚度/（mm）</w:t>
            </w:r>
          </w:p>
        </w:tc>
        <w:tc>
          <w:tcPr>
            <w:tcW w:w="1723" w:type="dxa"/>
            <w:vAlign w:val="center"/>
          </w:tcPr>
          <w:p w14:paraId="797F1795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取样日期</w:t>
            </w:r>
          </w:p>
        </w:tc>
        <w:tc>
          <w:tcPr>
            <w:tcW w:w="2065" w:type="dxa"/>
            <w:gridSpan w:val="3"/>
            <w:vAlign w:val="center"/>
          </w:tcPr>
          <w:p w14:paraId="1BB8ACDC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检测日期</w:t>
            </w:r>
          </w:p>
        </w:tc>
        <w:tc>
          <w:tcPr>
            <w:tcW w:w="945" w:type="dxa"/>
            <w:vAlign w:val="center"/>
          </w:tcPr>
          <w:p w14:paraId="16CC45F9" w14:textId="77777777" w:rsidR="00C71D6B" w:rsidRDefault="00C71D6B" w:rsidP="00C71D6B">
            <w:pPr>
              <w:pStyle w:val="p0"/>
              <w:ind w:leftChars="-50" w:left="-105"/>
              <w:jc w:val="center"/>
              <w:rPr>
                <w:rFonts w:ascii="仿宋_GB2312" w:eastAsia="仿宋_GB2312"/>
              </w:rPr>
            </w:pPr>
            <w:r>
              <w:rPr>
                <w:rFonts w:ascii="仿宋_GB2312" w:eastAsia="仿宋_GB2312" w:hint="eastAsia"/>
              </w:rPr>
              <w:t>湿密度/</w:t>
            </w:r>
            <w:r>
              <w:rPr>
                <w:rFonts w:ascii="仿宋_GB2312" w:eastAsia="仿宋_GB2312" w:hint="eastAsia"/>
                <w:sz w:val="18"/>
                <w:szCs w:val="18"/>
              </w:rPr>
              <w:t>（g/cm</w:t>
            </w:r>
            <w:r>
              <w:rPr>
                <w:rFonts w:ascii="仿宋_GB2312" w:eastAsia="仿宋_GB2312" w:hint="eastAsia"/>
                <w:sz w:val="18"/>
                <w:szCs w:val="18"/>
                <w:vertAlign w:val="superscript"/>
              </w:rPr>
              <w:t>3</w:t>
            </w:r>
            <w:r>
              <w:rPr>
                <w:rFonts w:ascii="仿宋_GB2312" w:eastAsia="仿宋_GB2312" w:hint="eastAsia"/>
                <w:sz w:val="18"/>
                <w:szCs w:val="18"/>
              </w:rPr>
              <w:t>）</w:t>
            </w:r>
          </w:p>
        </w:tc>
        <w:tc>
          <w:tcPr>
            <w:tcW w:w="765" w:type="dxa"/>
            <w:vAlign w:val="center"/>
          </w:tcPr>
          <w:p w14:paraId="35A510F6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含水率/%</w:t>
            </w:r>
          </w:p>
        </w:tc>
        <w:tc>
          <w:tcPr>
            <w:tcW w:w="945" w:type="dxa"/>
            <w:vAlign w:val="center"/>
          </w:tcPr>
          <w:p w14:paraId="18888D5A" w14:textId="77777777" w:rsidR="00C71D6B" w:rsidRDefault="00C71D6B" w:rsidP="00C71D6B">
            <w:pPr>
              <w:snapToGrid w:val="0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 w:val="20"/>
              </w:rPr>
              <w:t>干密度/</w:t>
            </w:r>
            <w:r>
              <w:rPr>
                <w:rFonts w:ascii="仿宋_GB2312" w:eastAsia="仿宋_GB2312" w:hint="eastAsia"/>
                <w:sz w:val="18"/>
                <w:szCs w:val="18"/>
              </w:rPr>
              <w:t>（g/cm</w:t>
            </w:r>
            <w:r>
              <w:rPr>
                <w:rFonts w:ascii="仿宋_GB2312" w:eastAsia="仿宋_GB2312" w:hint="eastAsia"/>
                <w:sz w:val="18"/>
                <w:szCs w:val="18"/>
                <w:vertAlign w:val="superscript"/>
              </w:rPr>
              <w:t>3</w:t>
            </w:r>
            <w:r>
              <w:rPr>
                <w:rFonts w:ascii="仿宋_GB2312" w:eastAsia="仿宋_GB2312" w:hint="eastAsia"/>
                <w:sz w:val="18"/>
                <w:szCs w:val="18"/>
              </w:rPr>
              <w:t>）</w:t>
            </w:r>
          </w:p>
        </w:tc>
        <w:tc>
          <w:tcPr>
            <w:tcW w:w="645" w:type="dxa"/>
            <w:vAlign w:val="center"/>
          </w:tcPr>
          <w:p w14:paraId="49A38352" w14:textId="77777777" w:rsidR="00C71D6B" w:rsidRDefault="00C71D6B" w:rsidP="00C71D6B">
            <w:pPr>
              <w:ind w:leftChars="-40" w:left="-84"/>
              <w:jc w:val="left"/>
              <w:rPr>
                <w:rFonts w:ascii="仿宋_GB2312" w:eastAsia="楷体" w:hint="eastAsia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压实度/%</w:t>
            </w:r>
          </w:p>
        </w:tc>
      </w:tr>
      <w:tr w:rsidR="00C71D6B" w14:paraId="1C0B535D" w14:textId="77777777" w:rsidTr="001A573E">
        <w:trPr>
          <w:trHeight w:val="469"/>
        </w:trPr>
        <w:tc>
          <w:tcPr>
            <w:tcW w:w="1525" w:type="dxa"/>
            <w:vAlign w:val="center"/>
          </w:tcPr>
          <w:p w14:paraId="7599F842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Ansi="仿宋"/>
              </w:rPr>
            </w:pPr>
          </w:p>
        </w:tc>
        <w:tc>
          <w:tcPr>
            <w:tcW w:w="851" w:type="dxa"/>
            <w:vAlign w:val="center"/>
          </w:tcPr>
          <w:p w14:paraId="2ED6003A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851" w:type="dxa"/>
            <w:vAlign w:val="center"/>
          </w:tcPr>
          <w:p w14:paraId="62D37B79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  <w:kern w:val="2"/>
              </w:rPr>
            </w:pPr>
          </w:p>
        </w:tc>
        <w:tc>
          <w:tcPr>
            <w:tcW w:w="1723" w:type="dxa"/>
            <w:vAlign w:val="center"/>
          </w:tcPr>
          <w:p w14:paraId="6634B8F5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2065" w:type="dxa"/>
            <w:gridSpan w:val="3"/>
            <w:vAlign w:val="center"/>
          </w:tcPr>
          <w:p w14:paraId="0FA86D58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Ansi="宋体"/>
              </w:rPr>
            </w:pPr>
          </w:p>
        </w:tc>
        <w:tc>
          <w:tcPr>
            <w:tcW w:w="945" w:type="dxa"/>
            <w:vAlign w:val="center"/>
          </w:tcPr>
          <w:p w14:paraId="4B777061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765" w:type="dxa"/>
            <w:vAlign w:val="center"/>
          </w:tcPr>
          <w:p w14:paraId="401F27E8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945" w:type="dxa"/>
            <w:vAlign w:val="center"/>
          </w:tcPr>
          <w:p w14:paraId="064AD3FD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645" w:type="dxa"/>
            <w:vAlign w:val="center"/>
          </w:tcPr>
          <w:p w14:paraId="7FB3492E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</w:tr>
      <w:tr w:rsidR="00C71D6B" w14:paraId="28E2FD22" w14:textId="77777777" w:rsidTr="001A573E">
        <w:trPr>
          <w:trHeight w:val="469"/>
        </w:trPr>
        <w:tc>
          <w:tcPr>
            <w:tcW w:w="1525" w:type="dxa"/>
            <w:vAlign w:val="center"/>
          </w:tcPr>
          <w:p w14:paraId="7989CEC1" w14:textId="77777777" w:rsidR="00C71D6B" w:rsidRDefault="00C71D6B" w:rsidP="00C71D6B">
            <w:pPr>
              <w:pStyle w:val="p0"/>
              <w:ind w:right="-334"/>
            </w:pPr>
          </w:p>
        </w:tc>
        <w:tc>
          <w:tcPr>
            <w:tcW w:w="851" w:type="dxa"/>
            <w:vAlign w:val="center"/>
          </w:tcPr>
          <w:p w14:paraId="36CDB641" w14:textId="77777777" w:rsidR="00C71D6B" w:rsidRDefault="00C71D6B" w:rsidP="00C71D6B">
            <w:pPr>
              <w:pStyle w:val="p0"/>
              <w:ind w:right="-334"/>
            </w:pPr>
          </w:p>
        </w:tc>
        <w:tc>
          <w:tcPr>
            <w:tcW w:w="851" w:type="dxa"/>
            <w:vAlign w:val="center"/>
          </w:tcPr>
          <w:p w14:paraId="0CD5A413" w14:textId="77777777" w:rsidR="00C71D6B" w:rsidRDefault="00C71D6B" w:rsidP="00C71D6B">
            <w:pPr>
              <w:pStyle w:val="p0"/>
              <w:ind w:right="-334"/>
            </w:pPr>
          </w:p>
        </w:tc>
        <w:tc>
          <w:tcPr>
            <w:tcW w:w="1723" w:type="dxa"/>
            <w:vAlign w:val="center"/>
          </w:tcPr>
          <w:p w14:paraId="7B0412D0" w14:textId="77777777" w:rsidR="00C71D6B" w:rsidRDefault="00C71D6B" w:rsidP="00C71D6B">
            <w:pPr>
              <w:pStyle w:val="p0"/>
              <w:ind w:right="-334"/>
            </w:pPr>
          </w:p>
        </w:tc>
        <w:tc>
          <w:tcPr>
            <w:tcW w:w="2065" w:type="dxa"/>
            <w:gridSpan w:val="3"/>
            <w:vAlign w:val="center"/>
          </w:tcPr>
          <w:p w14:paraId="6652B251" w14:textId="77777777" w:rsidR="00C71D6B" w:rsidRDefault="00C71D6B" w:rsidP="00C71D6B">
            <w:pPr>
              <w:pStyle w:val="p0"/>
              <w:ind w:right="-334"/>
            </w:pPr>
          </w:p>
        </w:tc>
        <w:tc>
          <w:tcPr>
            <w:tcW w:w="945" w:type="dxa"/>
            <w:vAlign w:val="center"/>
          </w:tcPr>
          <w:p w14:paraId="0D8FB7E7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765" w:type="dxa"/>
            <w:vAlign w:val="center"/>
          </w:tcPr>
          <w:p w14:paraId="5D8ED0AA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945" w:type="dxa"/>
            <w:vAlign w:val="center"/>
          </w:tcPr>
          <w:p w14:paraId="4AE7E8FE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645" w:type="dxa"/>
            <w:vAlign w:val="center"/>
          </w:tcPr>
          <w:p w14:paraId="3DE22CF1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</w:tr>
      <w:tr w:rsidR="00C71D6B" w14:paraId="79808DDA" w14:textId="77777777" w:rsidTr="001A573E">
        <w:trPr>
          <w:trHeight w:val="469"/>
        </w:trPr>
        <w:tc>
          <w:tcPr>
            <w:tcW w:w="1525" w:type="dxa"/>
            <w:vAlign w:val="center"/>
          </w:tcPr>
          <w:p w14:paraId="2715C430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</w:rPr>
            </w:pPr>
          </w:p>
        </w:tc>
        <w:tc>
          <w:tcPr>
            <w:tcW w:w="851" w:type="dxa"/>
            <w:vAlign w:val="center"/>
          </w:tcPr>
          <w:p w14:paraId="0914402E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</w:rPr>
            </w:pPr>
          </w:p>
        </w:tc>
        <w:tc>
          <w:tcPr>
            <w:tcW w:w="851" w:type="dxa"/>
            <w:vAlign w:val="center"/>
          </w:tcPr>
          <w:p w14:paraId="68EED6E9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</w:rPr>
            </w:pPr>
          </w:p>
        </w:tc>
        <w:tc>
          <w:tcPr>
            <w:tcW w:w="1723" w:type="dxa"/>
            <w:vAlign w:val="center"/>
          </w:tcPr>
          <w:p w14:paraId="2DB79D4F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</w:rPr>
            </w:pPr>
          </w:p>
        </w:tc>
        <w:tc>
          <w:tcPr>
            <w:tcW w:w="2065" w:type="dxa"/>
            <w:gridSpan w:val="3"/>
            <w:vAlign w:val="center"/>
          </w:tcPr>
          <w:p w14:paraId="781AB26B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 w:hint="eastAsia"/>
              </w:rPr>
            </w:pPr>
          </w:p>
        </w:tc>
        <w:tc>
          <w:tcPr>
            <w:tcW w:w="945" w:type="dxa"/>
            <w:vAlign w:val="center"/>
          </w:tcPr>
          <w:p w14:paraId="333BA117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765" w:type="dxa"/>
            <w:vAlign w:val="center"/>
          </w:tcPr>
          <w:p w14:paraId="119FD0B1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945" w:type="dxa"/>
            <w:vAlign w:val="center"/>
          </w:tcPr>
          <w:p w14:paraId="3B15C7E7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  <w:tc>
          <w:tcPr>
            <w:tcW w:w="645" w:type="dxa"/>
            <w:vAlign w:val="center"/>
          </w:tcPr>
          <w:p w14:paraId="4DA2CC33" w14:textId="77777777" w:rsidR="00C71D6B" w:rsidRDefault="00C71D6B" w:rsidP="00C71D6B">
            <w:pPr>
              <w:pStyle w:val="p0"/>
              <w:ind w:right="-334"/>
              <w:rPr>
                <w:rFonts w:ascii="仿宋_GB2312" w:eastAsia="仿宋_GB2312"/>
              </w:rPr>
            </w:pPr>
          </w:p>
        </w:tc>
      </w:tr>
      <w:tr w:rsidR="00C71D6B" w14:paraId="2AFE3D72" w14:textId="77777777" w:rsidTr="001A573E">
        <w:trPr>
          <w:trHeight w:val="563"/>
        </w:trPr>
        <w:tc>
          <w:tcPr>
            <w:tcW w:w="1525" w:type="dxa"/>
            <w:vAlign w:val="center"/>
          </w:tcPr>
          <w:p w14:paraId="53CECF6B" w14:textId="77777777" w:rsidR="00C71D6B" w:rsidRDefault="00C71D6B" w:rsidP="00C71D6B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仿宋_GB2312" w:eastAsia="仿宋_GB2312" w:hint="eastAsia"/>
                <w:szCs w:val="21"/>
              </w:rPr>
              <w:t>检测结论</w:t>
            </w:r>
          </w:p>
        </w:tc>
        <w:tc>
          <w:tcPr>
            <w:tcW w:w="8790" w:type="dxa"/>
            <w:gridSpan w:val="10"/>
            <w:vAlign w:val="center"/>
          </w:tcPr>
          <w:p w14:paraId="3FF81303" w14:textId="77777777" w:rsidR="00C71D6B" w:rsidRDefault="00C71D6B" w:rsidP="00C71D6B">
            <w:pPr>
              <w:pStyle w:val="p0"/>
              <w:ind w:right="-334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C71D6B" w14:paraId="10D77044" w14:textId="77777777" w:rsidTr="001A573E">
        <w:trPr>
          <w:trHeight w:val="2703"/>
        </w:trPr>
        <w:tc>
          <w:tcPr>
            <w:tcW w:w="10315" w:type="dxa"/>
            <w:gridSpan w:val="11"/>
            <w:vAlign w:val="center"/>
          </w:tcPr>
          <w:p w14:paraId="768812B5" w14:textId="3D9F4A4D" w:rsidR="00C71D6B" w:rsidRDefault="00C71D6B" w:rsidP="00C71D6B">
            <w:pPr>
              <w:pStyle w:val="p0"/>
              <w:ind w:right="-334"/>
              <w:jc w:val="left"/>
              <w:rPr>
                <w:rFonts w:ascii="仿宋_GB2312" w:eastAsia="仿宋_GB2312"/>
              </w:rPr>
            </w:pPr>
            <w:r>
              <w:rPr>
                <w:rFonts w:ascii="仿宋_GB2312" w:eastAsia="仿宋_GB2312" w:hAnsi="宋体" w:hint="eastAsia"/>
                <w:color w:val="FFFFFF"/>
              </w:rPr>
              <w:t>备注</w:t>
            </w:r>
          </w:p>
          <w:p w14:paraId="698E3D6D" w14:textId="723170B9" w:rsidR="00C71D6B" w:rsidRDefault="00C71D6B" w:rsidP="00C71D6B">
            <w:pPr>
              <w:pStyle w:val="p0"/>
              <w:ind w:right="-334"/>
              <w:jc w:val="left"/>
              <w:rPr>
                <w:rFonts w:ascii="仿宋_GB2312" w:eastAsia="仿宋_GB2312" w:hint="eastAsia"/>
              </w:rPr>
            </w:pPr>
          </w:p>
        </w:tc>
      </w:tr>
    </w:tbl>
    <w:p w14:paraId="7F10057B" w14:textId="77777777" w:rsidR="00000000" w:rsidRDefault="00000000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 xml:space="preserve">检验单位（盖章）：         批准：                   审核：                      主检：        </w:t>
      </w:r>
    </w:p>
    <w:p w14:paraId="24AF2E34" w14:textId="77777777" w:rsidR="00000000" w:rsidRDefault="00000000">
      <w:pPr>
        <w:rPr>
          <w:rFonts w:ascii="仿宋_GB2312" w:eastAsia="仿宋_GB2312" w:hint="eastAsia"/>
        </w:rPr>
      </w:pPr>
      <w:r>
        <w:rPr>
          <w:rFonts w:ascii="仿宋_GB2312" w:eastAsia="仿宋_GB2312"/>
        </w:rPr>
        <w:t>签发日期</w:t>
      </w:r>
      <w:r>
        <w:rPr>
          <w:rFonts w:ascii="仿宋_GB2312" w:eastAsia="仿宋_GB2312" w:hint="eastAsia"/>
        </w:rPr>
        <w:t>：</w:t>
      </w:r>
    </w:p>
    <w:p w14:paraId="6F8C57BB" w14:textId="77777777" w:rsidR="00000000" w:rsidRDefault="00000000">
      <w:pPr>
        <w:rPr>
          <w:rFonts w:ascii="仿宋_GB2312" w:eastAsia="仿宋_GB2312" w:hint="eastAsia"/>
        </w:rPr>
      </w:pPr>
      <w:r>
        <w:rPr>
          <w:rFonts w:ascii="仿宋_GB2312" w:eastAsia="仿宋_GB2312" w:hint="eastAsia"/>
        </w:rPr>
        <w:t>签发地址：申富路568号</w:t>
      </w:r>
    </w:p>
    <w:p w14:paraId="760E8EC7" w14:textId="77777777" w:rsidR="00000000" w:rsidRDefault="00000000">
      <w:pPr>
        <w:rPr>
          <w:rFonts w:ascii="仿宋_GB2312" w:eastAsia="仿宋_GB2312"/>
        </w:rPr>
      </w:pPr>
      <w:r>
        <w:rPr>
          <w:rFonts w:ascii="仿宋_GB2312" w:eastAsia="仿宋_GB2312" w:hint="eastAsia"/>
        </w:rPr>
        <w:t>邮编：201108 电话：021-54425641/54425584</w:t>
      </w:r>
    </w:p>
    <w:p w14:paraId="27884D39" w14:textId="77777777" w:rsidR="005D2380" w:rsidRDefault="005D2380">
      <w:pPr>
        <w:rPr>
          <w:rFonts w:ascii="仿宋_GB2312" w:eastAsia="仿宋_GB2312" w:hint="eastAsia"/>
        </w:rPr>
      </w:pPr>
    </w:p>
    <w:sectPr w:rsidR="005D2380">
      <w:footerReference w:type="default" r:id="rId6"/>
      <w:pgSz w:w="11906" w:h="16838"/>
      <w:pgMar w:top="850" w:right="850" w:bottom="850" w:left="85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2BC1" w14:textId="77777777" w:rsidR="005D2380" w:rsidRDefault="005D2380">
      <w:r>
        <w:separator/>
      </w:r>
    </w:p>
  </w:endnote>
  <w:endnote w:type="continuationSeparator" w:id="0">
    <w:p w14:paraId="28D9B460" w14:textId="77777777" w:rsidR="005D2380" w:rsidRDefault="005D2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9292" w14:textId="77777777" w:rsidR="00000000" w:rsidRDefault="00000000">
    <w:pPr>
      <w:pStyle w:val="a5"/>
      <w:ind w:firstLineChars="4700" w:firstLine="8460"/>
    </w:pPr>
    <w:r>
      <w:rPr>
        <w:rFonts w:hint="eastAsia"/>
      </w:rPr>
      <w:t>JC/BG 8-297-2026-1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81DE1" w14:textId="77777777" w:rsidR="005D2380" w:rsidRDefault="005D2380">
      <w:r>
        <w:separator/>
      </w:r>
    </w:p>
  </w:footnote>
  <w:footnote w:type="continuationSeparator" w:id="0">
    <w:p w14:paraId="327CFD48" w14:textId="77777777" w:rsidR="005D2380" w:rsidRDefault="005D2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1MDhiYWMzZWY4OGZlYzc1NTUwMjVkZWZlYjgyYjIifQ=="/>
  </w:docVars>
  <w:rsids>
    <w:rsidRoot w:val="00172A27"/>
    <w:rsid w:val="000002D0"/>
    <w:rsid w:val="00000AAC"/>
    <w:rsid w:val="00000C3B"/>
    <w:rsid w:val="00000D33"/>
    <w:rsid w:val="00001513"/>
    <w:rsid w:val="00001F19"/>
    <w:rsid w:val="0000268B"/>
    <w:rsid w:val="00002F33"/>
    <w:rsid w:val="00003D8D"/>
    <w:rsid w:val="00003E5B"/>
    <w:rsid w:val="000051FD"/>
    <w:rsid w:val="00005563"/>
    <w:rsid w:val="000059EC"/>
    <w:rsid w:val="00005B31"/>
    <w:rsid w:val="00005E0D"/>
    <w:rsid w:val="00006157"/>
    <w:rsid w:val="00006981"/>
    <w:rsid w:val="00006B14"/>
    <w:rsid w:val="000100BB"/>
    <w:rsid w:val="00010103"/>
    <w:rsid w:val="00011ABE"/>
    <w:rsid w:val="000122E3"/>
    <w:rsid w:val="00012AFA"/>
    <w:rsid w:val="00013096"/>
    <w:rsid w:val="00013EB4"/>
    <w:rsid w:val="00014784"/>
    <w:rsid w:val="00014B38"/>
    <w:rsid w:val="00015896"/>
    <w:rsid w:val="00017827"/>
    <w:rsid w:val="00017D64"/>
    <w:rsid w:val="0002080C"/>
    <w:rsid w:val="00020F51"/>
    <w:rsid w:val="00021841"/>
    <w:rsid w:val="000219F3"/>
    <w:rsid w:val="000244ED"/>
    <w:rsid w:val="00024C65"/>
    <w:rsid w:val="00024D6F"/>
    <w:rsid w:val="000261AC"/>
    <w:rsid w:val="000265BE"/>
    <w:rsid w:val="0003289A"/>
    <w:rsid w:val="00032B1E"/>
    <w:rsid w:val="000335FE"/>
    <w:rsid w:val="00033611"/>
    <w:rsid w:val="00036B1A"/>
    <w:rsid w:val="00036FE5"/>
    <w:rsid w:val="00041708"/>
    <w:rsid w:val="00044596"/>
    <w:rsid w:val="00044FBF"/>
    <w:rsid w:val="00045A52"/>
    <w:rsid w:val="00046296"/>
    <w:rsid w:val="00046DBE"/>
    <w:rsid w:val="00050109"/>
    <w:rsid w:val="00050F6B"/>
    <w:rsid w:val="00052188"/>
    <w:rsid w:val="00052CD9"/>
    <w:rsid w:val="00052D45"/>
    <w:rsid w:val="000530A0"/>
    <w:rsid w:val="000534F3"/>
    <w:rsid w:val="0005353F"/>
    <w:rsid w:val="00053EC4"/>
    <w:rsid w:val="00054488"/>
    <w:rsid w:val="0005511B"/>
    <w:rsid w:val="00055443"/>
    <w:rsid w:val="00055635"/>
    <w:rsid w:val="00060303"/>
    <w:rsid w:val="000605E4"/>
    <w:rsid w:val="00060638"/>
    <w:rsid w:val="00060D74"/>
    <w:rsid w:val="0006168B"/>
    <w:rsid w:val="00062689"/>
    <w:rsid w:val="000631A9"/>
    <w:rsid w:val="00063F53"/>
    <w:rsid w:val="000657A0"/>
    <w:rsid w:val="00065A1A"/>
    <w:rsid w:val="00066E05"/>
    <w:rsid w:val="00067134"/>
    <w:rsid w:val="0007277B"/>
    <w:rsid w:val="00073824"/>
    <w:rsid w:val="00073D05"/>
    <w:rsid w:val="00074570"/>
    <w:rsid w:val="00074C66"/>
    <w:rsid w:val="00075532"/>
    <w:rsid w:val="0007737E"/>
    <w:rsid w:val="00077888"/>
    <w:rsid w:val="000803A6"/>
    <w:rsid w:val="00082523"/>
    <w:rsid w:val="000829BA"/>
    <w:rsid w:val="00083214"/>
    <w:rsid w:val="0008358E"/>
    <w:rsid w:val="00085109"/>
    <w:rsid w:val="000858BA"/>
    <w:rsid w:val="00085BB2"/>
    <w:rsid w:val="00085DFC"/>
    <w:rsid w:val="000861EB"/>
    <w:rsid w:val="00087394"/>
    <w:rsid w:val="00087724"/>
    <w:rsid w:val="00087D6C"/>
    <w:rsid w:val="00090EC0"/>
    <w:rsid w:val="00093777"/>
    <w:rsid w:val="00095288"/>
    <w:rsid w:val="00095642"/>
    <w:rsid w:val="00096DC2"/>
    <w:rsid w:val="000975EF"/>
    <w:rsid w:val="000A137E"/>
    <w:rsid w:val="000A2F77"/>
    <w:rsid w:val="000A3115"/>
    <w:rsid w:val="000A3B2D"/>
    <w:rsid w:val="000A7D53"/>
    <w:rsid w:val="000B2531"/>
    <w:rsid w:val="000B3CA6"/>
    <w:rsid w:val="000B3CC8"/>
    <w:rsid w:val="000B3E74"/>
    <w:rsid w:val="000B5854"/>
    <w:rsid w:val="000B65C6"/>
    <w:rsid w:val="000B6E3D"/>
    <w:rsid w:val="000B7908"/>
    <w:rsid w:val="000C1EF8"/>
    <w:rsid w:val="000C2EEF"/>
    <w:rsid w:val="000C3F73"/>
    <w:rsid w:val="000C49EB"/>
    <w:rsid w:val="000C56A8"/>
    <w:rsid w:val="000C75AF"/>
    <w:rsid w:val="000D050E"/>
    <w:rsid w:val="000D060D"/>
    <w:rsid w:val="000D0C24"/>
    <w:rsid w:val="000D0CB9"/>
    <w:rsid w:val="000D1A30"/>
    <w:rsid w:val="000D1BF8"/>
    <w:rsid w:val="000D3D98"/>
    <w:rsid w:val="000D3E75"/>
    <w:rsid w:val="000D3F39"/>
    <w:rsid w:val="000D542A"/>
    <w:rsid w:val="000D6044"/>
    <w:rsid w:val="000D63CF"/>
    <w:rsid w:val="000D657C"/>
    <w:rsid w:val="000D7527"/>
    <w:rsid w:val="000D79F7"/>
    <w:rsid w:val="000D7A13"/>
    <w:rsid w:val="000E0206"/>
    <w:rsid w:val="000E0837"/>
    <w:rsid w:val="000E0DF2"/>
    <w:rsid w:val="000E2767"/>
    <w:rsid w:val="000E376C"/>
    <w:rsid w:val="000E3D29"/>
    <w:rsid w:val="000E5301"/>
    <w:rsid w:val="000E616E"/>
    <w:rsid w:val="000F0144"/>
    <w:rsid w:val="000F1380"/>
    <w:rsid w:val="000F1DD8"/>
    <w:rsid w:val="000F25A7"/>
    <w:rsid w:val="000F25D6"/>
    <w:rsid w:val="000F2FB6"/>
    <w:rsid w:val="000F4130"/>
    <w:rsid w:val="000F5001"/>
    <w:rsid w:val="000F57C3"/>
    <w:rsid w:val="000F68C6"/>
    <w:rsid w:val="000F6AC4"/>
    <w:rsid w:val="000F70F6"/>
    <w:rsid w:val="000F7257"/>
    <w:rsid w:val="000F79B8"/>
    <w:rsid w:val="001027D2"/>
    <w:rsid w:val="001034B4"/>
    <w:rsid w:val="00103A82"/>
    <w:rsid w:val="00103D99"/>
    <w:rsid w:val="0010424F"/>
    <w:rsid w:val="0010633F"/>
    <w:rsid w:val="00106916"/>
    <w:rsid w:val="00106ACB"/>
    <w:rsid w:val="00106F51"/>
    <w:rsid w:val="0010718A"/>
    <w:rsid w:val="00111DCC"/>
    <w:rsid w:val="00112A74"/>
    <w:rsid w:val="00112BB8"/>
    <w:rsid w:val="00113AF0"/>
    <w:rsid w:val="0011431B"/>
    <w:rsid w:val="00115C85"/>
    <w:rsid w:val="001160AF"/>
    <w:rsid w:val="00116423"/>
    <w:rsid w:val="00116475"/>
    <w:rsid w:val="0011670F"/>
    <w:rsid w:val="00116D2B"/>
    <w:rsid w:val="00116EA2"/>
    <w:rsid w:val="00116F6E"/>
    <w:rsid w:val="00123B06"/>
    <w:rsid w:val="00124463"/>
    <w:rsid w:val="00125BCF"/>
    <w:rsid w:val="00127117"/>
    <w:rsid w:val="0012723D"/>
    <w:rsid w:val="00127EE4"/>
    <w:rsid w:val="00127F3D"/>
    <w:rsid w:val="00130CAA"/>
    <w:rsid w:val="00130E5E"/>
    <w:rsid w:val="001313A6"/>
    <w:rsid w:val="00131D7A"/>
    <w:rsid w:val="0013274F"/>
    <w:rsid w:val="00134142"/>
    <w:rsid w:val="00135371"/>
    <w:rsid w:val="00135B90"/>
    <w:rsid w:val="00136A24"/>
    <w:rsid w:val="001406F0"/>
    <w:rsid w:val="00141058"/>
    <w:rsid w:val="001411A6"/>
    <w:rsid w:val="001412D6"/>
    <w:rsid w:val="001416F4"/>
    <w:rsid w:val="00141E2D"/>
    <w:rsid w:val="00145D02"/>
    <w:rsid w:val="00146BCF"/>
    <w:rsid w:val="00147C80"/>
    <w:rsid w:val="00150B78"/>
    <w:rsid w:val="00150B96"/>
    <w:rsid w:val="00151CFE"/>
    <w:rsid w:val="001533ED"/>
    <w:rsid w:val="00153724"/>
    <w:rsid w:val="00156BD0"/>
    <w:rsid w:val="00157A57"/>
    <w:rsid w:val="00160AE6"/>
    <w:rsid w:val="0016122F"/>
    <w:rsid w:val="00161E2A"/>
    <w:rsid w:val="00163071"/>
    <w:rsid w:val="00165469"/>
    <w:rsid w:val="0016573B"/>
    <w:rsid w:val="00166EAD"/>
    <w:rsid w:val="00167484"/>
    <w:rsid w:val="00171F0C"/>
    <w:rsid w:val="00172B9B"/>
    <w:rsid w:val="001730A3"/>
    <w:rsid w:val="00175755"/>
    <w:rsid w:val="00175A81"/>
    <w:rsid w:val="00175CC1"/>
    <w:rsid w:val="00175DEC"/>
    <w:rsid w:val="001765BF"/>
    <w:rsid w:val="00176EBD"/>
    <w:rsid w:val="00177E3D"/>
    <w:rsid w:val="00180849"/>
    <w:rsid w:val="00180E55"/>
    <w:rsid w:val="001826D9"/>
    <w:rsid w:val="00184720"/>
    <w:rsid w:val="0018495E"/>
    <w:rsid w:val="0018535E"/>
    <w:rsid w:val="0018550F"/>
    <w:rsid w:val="00185826"/>
    <w:rsid w:val="001904CB"/>
    <w:rsid w:val="00190A2A"/>
    <w:rsid w:val="001924B6"/>
    <w:rsid w:val="00192F48"/>
    <w:rsid w:val="00195EE1"/>
    <w:rsid w:val="001965C9"/>
    <w:rsid w:val="00196B8E"/>
    <w:rsid w:val="001978F0"/>
    <w:rsid w:val="001A0EC1"/>
    <w:rsid w:val="001A0F1E"/>
    <w:rsid w:val="001A10A5"/>
    <w:rsid w:val="001A3811"/>
    <w:rsid w:val="001A3C78"/>
    <w:rsid w:val="001A3F60"/>
    <w:rsid w:val="001A50EF"/>
    <w:rsid w:val="001A573E"/>
    <w:rsid w:val="001A72BC"/>
    <w:rsid w:val="001A7BC4"/>
    <w:rsid w:val="001B01B3"/>
    <w:rsid w:val="001B141F"/>
    <w:rsid w:val="001B1DF3"/>
    <w:rsid w:val="001B1EF6"/>
    <w:rsid w:val="001B28CA"/>
    <w:rsid w:val="001B4659"/>
    <w:rsid w:val="001B4DE0"/>
    <w:rsid w:val="001B5206"/>
    <w:rsid w:val="001B56E8"/>
    <w:rsid w:val="001B60D7"/>
    <w:rsid w:val="001B6BC9"/>
    <w:rsid w:val="001B716A"/>
    <w:rsid w:val="001C150B"/>
    <w:rsid w:val="001C1A90"/>
    <w:rsid w:val="001C1D7D"/>
    <w:rsid w:val="001C2294"/>
    <w:rsid w:val="001C24BF"/>
    <w:rsid w:val="001C2A66"/>
    <w:rsid w:val="001C3B51"/>
    <w:rsid w:val="001C4174"/>
    <w:rsid w:val="001C47D9"/>
    <w:rsid w:val="001C65B1"/>
    <w:rsid w:val="001C6DDD"/>
    <w:rsid w:val="001C6F27"/>
    <w:rsid w:val="001D1728"/>
    <w:rsid w:val="001D17F4"/>
    <w:rsid w:val="001D1DF6"/>
    <w:rsid w:val="001D49B0"/>
    <w:rsid w:val="001D4F1D"/>
    <w:rsid w:val="001D5661"/>
    <w:rsid w:val="001D5994"/>
    <w:rsid w:val="001D5A11"/>
    <w:rsid w:val="001D6AB9"/>
    <w:rsid w:val="001E0F72"/>
    <w:rsid w:val="001E1123"/>
    <w:rsid w:val="001E46FA"/>
    <w:rsid w:val="001E5CD1"/>
    <w:rsid w:val="001E5EE6"/>
    <w:rsid w:val="001E6683"/>
    <w:rsid w:val="001E6834"/>
    <w:rsid w:val="001E7359"/>
    <w:rsid w:val="001E74EE"/>
    <w:rsid w:val="001E7786"/>
    <w:rsid w:val="001E7A85"/>
    <w:rsid w:val="001F0079"/>
    <w:rsid w:val="001F0724"/>
    <w:rsid w:val="001F43C2"/>
    <w:rsid w:val="001F4D27"/>
    <w:rsid w:val="001F5092"/>
    <w:rsid w:val="001F5235"/>
    <w:rsid w:val="001F5E7A"/>
    <w:rsid w:val="001F6F29"/>
    <w:rsid w:val="001F7697"/>
    <w:rsid w:val="002019FF"/>
    <w:rsid w:val="00201EDE"/>
    <w:rsid w:val="00201FF9"/>
    <w:rsid w:val="00202AB2"/>
    <w:rsid w:val="00202DE4"/>
    <w:rsid w:val="00206945"/>
    <w:rsid w:val="00206C49"/>
    <w:rsid w:val="00211367"/>
    <w:rsid w:val="0021143A"/>
    <w:rsid w:val="00212C9B"/>
    <w:rsid w:val="00213905"/>
    <w:rsid w:val="00214250"/>
    <w:rsid w:val="00214B8D"/>
    <w:rsid w:val="0021586C"/>
    <w:rsid w:val="002160C5"/>
    <w:rsid w:val="002163A9"/>
    <w:rsid w:val="0021694E"/>
    <w:rsid w:val="002204A3"/>
    <w:rsid w:val="00220FA3"/>
    <w:rsid w:val="0022209E"/>
    <w:rsid w:val="002224B3"/>
    <w:rsid w:val="002250A8"/>
    <w:rsid w:val="00225905"/>
    <w:rsid w:val="00225B76"/>
    <w:rsid w:val="00226E22"/>
    <w:rsid w:val="00226F86"/>
    <w:rsid w:val="00230F16"/>
    <w:rsid w:val="002310E7"/>
    <w:rsid w:val="00231B22"/>
    <w:rsid w:val="002324B0"/>
    <w:rsid w:val="00232B84"/>
    <w:rsid w:val="00233128"/>
    <w:rsid w:val="002345EA"/>
    <w:rsid w:val="0023478E"/>
    <w:rsid w:val="00237ACD"/>
    <w:rsid w:val="002442AE"/>
    <w:rsid w:val="0024775C"/>
    <w:rsid w:val="00247BB1"/>
    <w:rsid w:val="00247DC4"/>
    <w:rsid w:val="0025292F"/>
    <w:rsid w:val="00253920"/>
    <w:rsid w:val="00255626"/>
    <w:rsid w:val="002556B4"/>
    <w:rsid w:val="00255E71"/>
    <w:rsid w:val="002561FB"/>
    <w:rsid w:val="00256865"/>
    <w:rsid w:val="002569D9"/>
    <w:rsid w:val="00257EC6"/>
    <w:rsid w:val="00260101"/>
    <w:rsid w:val="00261C71"/>
    <w:rsid w:val="00263582"/>
    <w:rsid w:val="0026387C"/>
    <w:rsid w:val="00263C51"/>
    <w:rsid w:val="002641FF"/>
    <w:rsid w:val="00264625"/>
    <w:rsid w:val="00264C76"/>
    <w:rsid w:val="00265C6A"/>
    <w:rsid w:val="00265C7F"/>
    <w:rsid w:val="00266721"/>
    <w:rsid w:val="002668F4"/>
    <w:rsid w:val="002714C5"/>
    <w:rsid w:val="0027236D"/>
    <w:rsid w:val="00272529"/>
    <w:rsid w:val="00273C16"/>
    <w:rsid w:val="00275D50"/>
    <w:rsid w:val="002779D9"/>
    <w:rsid w:val="00280600"/>
    <w:rsid w:val="00281217"/>
    <w:rsid w:val="00281C03"/>
    <w:rsid w:val="0028212F"/>
    <w:rsid w:val="00282278"/>
    <w:rsid w:val="00282D7D"/>
    <w:rsid w:val="00283599"/>
    <w:rsid w:val="00283FC9"/>
    <w:rsid w:val="00284940"/>
    <w:rsid w:val="00285EA3"/>
    <w:rsid w:val="00286062"/>
    <w:rsid w:val="00290395"/>
    <w:rsid w:val="002913D8"/>
    <w:rsid w:val="002921A9"/>
    <w:rsid w:val="002923E9"/>
    <w:rsid w:val="00293777"/>
    <w:rsid w:val="00294BF7"/>
    <w:rsid w:val="002956ED"/>
    <w:rsid w:val="00295AB7"/>
    <w:rsid w:val="002966A8"/>
    <w:rsid w:val="00296F65"/>
    <w:rsid w:val="002A065E"/>
    <w:rsid w:val="002A11DD"/>
    <w:rsid w:val="002A1800"/>
    <w:rsid w:val="002A4997"/>
    <w:rsid w:val="002A4FED"/>
    <w:rsid w:val="002A74B6"/>
    <w:rsid w:val="002A7A19"/>
    <w:rsid w:val="002A7E1F"/>
    <w:rsid w:val="002B0119"/>
    <w:rsid w:val="002B1911"/>
    <w:rsid w:val="002B261C"/>
    <w:rsid w:val="002B2E4D"/>
    <w:rsid w:val="002B3704"/>
    <w:rsid w:val="002B3DD7"/>
    <w:rsid w:val="002B3EF3"/>
    <w:rsid w:val="002B43EF"/>
    <w:rsid w:val="002B50BB"/>
    <w:rsid w:val="002B52C4"/>
    <w:rsid w:val="002B6131"/>
    <w:rsid w:val="002B6D0E"/>
    <w:rsid w:val="002C0132"/>
    <w:rsid w:val="002C02A3"/>
    <w:rsid w:val="002C048B"/>
    <w:rsid w:val="002C0970"/>
    <w:rsid w:val="002C0C2B"/>
    <w:rsid w:val="002C10E9"/>
    <w:rsid w:val="002C15DE"/>
    <w:rsid w:val="002C1864"/>
    <w:rsid w:val="002C3A92"/>
    <w:rsid w:val="002C3BAE"/>
    <w:rsid w:val="002C3FBE"/>
    <w:rsid w:val="002C5126"/>
    <w:rsid w:val="002C5A42"/>
    <w:rsid w:val="002C735C"/>
    <w:rsid w:val="002C79B5"/>
    <w:rsid w:val="002C7E9A"/>
    <w:rsid w:val="002D04D2"/>
    <w:rsid w:val="002D1C0E"/>
    <w:rsid w:val="002D27D0"/>
    <w:rsid w:val="002D27D1"/>
    <w:rsid w:val="002D28D4"/>
    <w:rsid w:val="002D2CA3"/>
    <w:rsid w:val="002D2D4B"/>
    <w:rsid w:val="002D4205"/>
    <w:rsid w:val="002D48B8"/>
    <w:rsid w:val="002D5021"/>
    <w:rsid w:val="002D54C3"/>
    <w:rsid w:val="002E0283"/>
    <w:rsid w:val="002E12C1"/>
    <w:rsid w:val="002E3018"/>
    <w:rsid w:val="002E32D7"/>
    <w:rsid w:val="002E4E42"/>
    <w:rsid w:val="002E5C9D"/>
    <w:rsid w:val="002F113B"/>
    <w:rsid w:val="002F1338"/>
    <w:rsid w:val="002F166C"/>
    <w:rsid w:val="002F1DBD"/>
    <w:rsid w:val="002F22D4"/>
    <w:rsid w:val="002F35B2"/>
    <w:rsid w:val="002F39BB"/>
    <w:rsid w:val="002F6EA1"/>
    <w:rsid w:val="002F7232"/>
    <w:rsid w:val="00300B20"/>
    <w:rsid w:val="00301FB1"/>
    <w:rsid w:val="00302623"/>
    <w:rsid w:val="00303AAF"/>
    <w:rsid w:val="00303B98"/>
    <w:rsid w:val="00306120"/>
    <w:rsid w:val="00306126"/>
    <w:rsid w:val="00307BAA"/>
    <w:rsid w:val="00310195"/>
    <w:rsid w:val="0031128B"/>
    <w:rsid w:val="00311C76"/>
    <w:rsid w:val="0031230C"/>
    <w:rsid w:val="0031269F"/>
    <w:rsid w:val="00314FFC"/>
    <w:rsid w:val="0031561C"/>
    <w:rsid w:val="00315FB9"/>
    <w:rsid w:val="00316566"/>
    <w:rsid w:val="003170E6"/>
    <w:rsid w:val="00323F27"/>
    <w:rsid w:val="0032482A"/>
    <w:rsid w:val="0032712E"/>
    <w:rsid w:val="00327810"/>
    <w:rsid w:val="00330039"/>
    <w:rsid w:val="00330A9C"/>
    <w:rsid w:val="00330C0B"/>
    <w:rsid w:val="00330DDE"/>
    <w:rsid w:val="00331482"/>
    <w:rsid w:val="00331582"/>
    <w:rsid w:val="00332700"/>
    <w:rsid w:val="003327F2"/>
    <w:rsid w:val="0033355D"/>
    <w:rsid w:val="003336AE"/>
    <w:rsid w:val="00333E98"/>
    <w:rsid w:val="00334A0A"/>
    <w:rsid w:val="00335309"/>
    <w:rsid w:val="00336EB1"/>
    <w:rsid w:val="003377F7"/>
    <w:rsid w:val="00337EE4"/>
    <w:rsid w:val="00337F4B"/>
    <w:rsid w:val="0034037D"/>
    <w:rsid w:val="00343D48"/>
    <w:rsid w:val="00344FAF"/>
    <w:rsid w:val="00345EF0"/>
    <w:rsid w:val="0034616E"/>
    <w:rsid w:val="003461A9"/>
    <w:rsid w:val="00346AB3"/>
    <w:rsid w:val="00346F90"/>
    <w:rsid w:val="003472C3"/>
    <w:rsid w:val="00350092"/>
    <w:rsid w:val="00350BFC"/>
    <w:rsid w:val="00352095"/>
    <w:rsid w:val="00352A63"/>
    <w:rsid w:val="00352F42"/>
    <w:rsid w:val="0035332E"/>
    <w:rsid w:val="003539BD"/>
    <w:rsid w:val="00353E97"/>
    <w:rsid w:val="003559DA"/>
    <w:rsid w:val="00355DB7"/>
    <w:rsid w:val="00356972"/>
    <w:rsid w:val="00356D24"/>
    <w:rsid w:val="00360467"/>
    <w:rsid w:val="00361D28"/>
    <w:rsid w:val="0036203D"/>
    <w:rsid w:val="00362535"/>
    <w:rsid w:val="0036337A"/>
    <w:rsid w:val="00365B73"/>
    <w:rsid w:val="003670F3"/>
    <w:rsid w:val="0036774F"/>
    <w:rsid w:val="003679CB"/>
    <w:rsid w:val="0037060E"/>
    <w:rsid w:val="0037209D"/>
    <w:rsid w:val="00373C94"/>
    <w:rsid w:val="00374568"/>
    <w:rsid w:val="003760F0"/>
    <w:rsid w:val="00376F2C"/>
    <w:rsid w:val="00377283"/>
    <w:rsid w:val="00377844"/>
    <w:rsid w:val="0038199A"/>
    <w:rsid w:val="00382671"/>
    <w:rsid w:val="00382F6D"/>
    <w:rsid w:val="0038302D"/>
    <w:rsid w:val="00383142"/>
    <w:rsid w:val="00383802"/>
    <w:rsid w:val="00383B73"/>
    <w:rsid w:val="00383EE8"/>
    <w:rsid w:val="00384D1E"/>
    <w:rsid w:val="0038559F"/>
    <w:rsid w:val="00385A1A"/>
    <w:rsid w:val="00385C89"/>
    <w:rsid w:val="00386104"/>
    <w:rsid w:val="00387073"/>
    <w:rsid w:val="003901EC"/>
    <w:rsid w:val="00390626"/>
    <w:rsid w:val="00390AE1"/>
    <w:rsid w:val="00391051"/>
    <w:rsid w:val="003927C7"/>
    <w:rsid w:val="00392B3B"/>
    <w:rsid w:val="0039335A"/>
    <w:rsid w:val="0039361B"/>
    <w:rsid w:val="00395D68"/>
    <w:rsid w:val="00396748"/>
    <w:rsid w:val="003973E7"/>
    <w:rsid w:val="003A017E"/>
    <w:rsid w:val="003A1509"/>
    <w:rsid w:val="003A1AC5"/>
    <w:rsid w:val="003A282B"/>
    <w:rsid w:val="003A2C6E"/>
    <w:rsid w:val="003A2F78"/>
    <w:rsid w:val="003A3EC6"/>
    <w:rsid w:val="003A4828"/>
    <w:rsid w:val="003A5C27"/>
    <w:rsid w:val="003A5C2E"/>
    <w:rsid w:val="003A5FD9"/>
    <w:rsid w:val="003A7C21"/>
    <w:rsid w:val="003A7E04"/>
    <w:rsid w:val="003B014A"/>
    <w:rsid w:val="003B0F6D"/>
    <w:rsid w:val="003B1E83"/>
    <w:rsid w:val="003B273F"/>
    <w:rsid w:val="003B3236"/>
    <w:rsid w:val="003B33EA"/>
    <w:rsid w:val="003B4E9C"/>
    <w:rsid w:val="003B54E5"/>
    <w:rsid w:val="003C00B9"/>
    <w:rsid w:val="003C0483"/>
    <w:rsid w:val="003C106D"/>
    <w:rsid w:val="003C1E6C"/>
    <w:rsid w:val="003C2821"/>
    <w:rsid w:val="003C2DE5"/>
    <w:rsid w:val="003C4802"/>
    <w:rsid w:val="003C5444"/>
    <w:rsid w:val="003C7C35"/>
    <w:rsid w:val="003D02E3"/>
    <w:rsid w:val="003D1361"/>
    <w:rsid w:val="003D360C"/>
    <w:rsid w:val="003D3FFD"/>
    <w:rsid w:val="003D4CF9"/>
    <w:rsid w:val="003D4FF0"/>
    <w:rsid w:val="003D4FF7"/>
    <w:rsid w:val="003D60B0"/>
    <w:rsid w:val="003E0A2F"/>
    <w:rsid w:val="003E0C34"/>
    <w:rsid w:val="003E0F95"/>
    <w:rsid w:val="003E17AC"/>
    <w:rsid w:val="003E19B5"/>
    <w:rsid w:val="003E2BBC"/>
    <w:rsid w:val="003E3408"/>
    <w:rsid w:val="003E3D3A"/>
    <w:rsid w:val="003E6A4D"/>
    <w:rsid w:val="003E7219"/>
    <w:rsid w:val="003E7478"/>
    <w:rsid w:val="003E75D6"/>
    <w:rsid w:val="003F1284"/>
    <w:rsid w:val="003F19C8"/>
    <w:rsid w:val="003F1FA7"/>
    <w:rsid w:val="003F320E"/>
    <w:rsid w:val="003F4BC2"/>
    <w:rsid w:val="003F516B"/>
    <w:rsid w:val="003F5708"/>
    <w:rsid w:val="003F597C"/>
    <w:rsid w:val="003F666E"/>
    <w:rsid w:val="003F69B5"/>
    <w:rsid w:val="003F738D"/>
    <w:rsid w:val="003F79D6"/>
    <w:rsid w:val="003F7BD9"/>
    <w:rsid w:val="004000C0"/>
    <w:rsid w:val="0040026D"/>
    <w:rsid w:val="004018A0"/>
    <w:rsid w:val="00401949"/>
    <w:rsid w:val="0040222D"/>
    <w:rsid w:val="004025DF"/>
    <w:rsid w:val="00402DD6"/>
    <w:rsid w:val="004045E3"/>
    <w:rsid w:val="00404DB2"/>
    <w:rsid w:val="004059DB"/>
    <w:rsid w:val="00406257"/>
    <w:rsid w:val="00406588"/>
    <w:rsid w:val="0041115C"/>
    <w:rsid w:val="00413219"/>
    <w:rsid w:val="0041535D"/>
    <w:rsid w:val="00416638"/>
    <w:rsid w:val="00416CDF"/>
    <w:rsid w:val="00416E42"/>
    <w:rsid w:val="0041707E"/>
    <w:rsid w:val="00417496"/>
    <w:rsid w:val="00417CD4"/>
    <w:rsid w:val="00423554"/>
    <w:rsid w:val="00425148"/>
    <w:rsid w:val="00430068"/>
    <w:rsid w:val="00431775"/>
    <w:rsid w:val="00431829"/>
    <w:rsid w:val="00431B39"/>
    <w:rsid w:val="00431B7F"/>
    <w:rsid w:val="00432E54"/>
    <w:rsid w:val="0043308E"/>
    <w:rsid w:val="004331E7"/>
    <w:rsid w:val="00433534"/>
    <w:rsid w:val="00434738"/>
    <w:rsid w:val="00436B7C"/>
    <w:rsid w:val="00441757"/>
    <w:rsid w:val="00441E86"/>
    <w:rsid w:val="00441EB5"/>
    <w:rsid w:val="00442334"/>
    <w:rsid w:val="00443750"/>
    <w:rsid w:val="00444009"/>
    <w:rsid w:val="00444219"/>
    <w:rsid w:val="0044476F"/>
    <w:rsid w:val="004449AC"/>
    <w:rsid w:val="00444D21"/>
    <w:rsid w:val="00444D37"/>
    <w:rsid w:val="00445C9B"/>
    <w:rsid w:val="00445E62"/>
    <w:rsid w:val="00446952"/>
    <w:rsid w:val="00450248"/>
    <w:rsid w:val="00450A62"/>
    <w:rsid w:val="00450DA2"/>
    <w:rsid w:val="00451406"/>
    <w:rsid w:val="00451F3B"/>
    <w:rsid w:val="004530D2"/>
    <w:rsid w:val="0045336D"/>
    <w:rsid w:val="004536A8"/>
    <w:rsid w:val="0045398F"/>
    <w:rsid w:val="00453F2B"/>
    <w:rsid w:val="004549DD"/>
    <w:rsid w:val="0045511E"/>
    <w:rsid w:val="00455A84"/>
    <w:rsid w:val="00455D4F"/>
    <w:rsid w:val="00456206"/>
    <w:rsid w:val="00456AF0"/>
    <w:rsid w:val="00457DE9"/>
    <w:rsid w:val="004603BB"/>
    <w:rsid w:val="00460FA3"/>
    <w:rsid w:val="00461BD5"/>
    <w:rsid w:val="004629D6"/>
    <w:rsid w:val="00462E04"/>
    <w:rsid w:val="00464303"/>
    <w:rsid w:val="00464FA6"/>
    <w:rsid w:val="00465247"/>
    <w:rsid w:val="00465551"/>
    <w:rsid w:val="00467EEE"/>
    <w:rsid w:val="00473328"/>
    <w:rsid w:val="00473E33"/>
    <w:rsid w:val="00473ECB"/>
    <w:rsid w:val="0047611B"/>
    <w:rsid w:val="004778B3"/>
    <w:rsid w:val="0048040A"/>
    <w:rsid w:val="00480CEB"/>
    <w:rsid w:val="00481887"/>
    <w:rsid w:val="00481AA5"/>
    <w:rsid w:val="00481ABB"/>
    <w:rsid w:val="004822BA"/>
    <w:rsid w:val="004841EA"/>
    <w:rsid w:val="00484B9A"/>
    <w:rsid w:val="00484E0B"/>
    <w:rsid w:val="0048683D"/>
    <w:rsid w:val="004872A0"/>
    <w:rsid w:val="004876E3"/>
    <w:rsid w:val="0049039C"/>
    <w:rsid w:val="004915A7"/>
    <w:rsid w:val="004916B7"/>
    <w:rsid w:val="00493DC5"/>
    <w:rsid w:val="00494206"/>
    <w:rsid w:val="004948B0"/>
    <w:rsid w:val="00494BCC"/>
    <w:rsid w:val="004950C8"/>
    <w:rsid w:val="00495696"/>
    <w:rsid w:val="004959C8"/>
    <w:rsid w:val="00496A63"/>
    <w:rsid w:val="004976C8"/>
    <w:rsid w:val="00497BA0"/>
    <w:rsid w:val="00497C0E"/>
    <w:rsid w:val="004A0420"/>
    <w:rsid w:val="004A125F"/>
    <w:rsid w:val="004A20FF"/>
    <w:rsid w:val="004A38F6"/>
    <w:rsid w:val="004A42EA"/>
    <w:rsid w:val="004A4907"/>
    <w:rsid w:val="004A591F"/>
    <w:rsid w:val="004A5E36"/>
    <w:rsid w:val="004A65F9"/>
    <w:rsid w:val="004A669F"/>
    <w:rsid w:val="004B1FD3"/>
    <w:rsid w:val="004B2405"/>
    <w:rsid w:val="004B2597"/>
    <w:rsid w:val="004B3473"/>
    <w:rsid w:val="004B4B67"/>
    <w:rsid w:val="004B56A8"/>
    <w:rsid w:val="004B7507"/>
    <w:rsid w:val="004B7670"/>
    <w:rsid w:val="004B7B84"/>
    <w:rsid w:val="004C06B2"/>
    <w:rsid w:val="004C1062"/>
    <w:rsid w:val="004C26E2"/>
    <w:rsid w:val="004C357D"/>
    <w:rsid w:val="004C6D43"/>
    <w:rsid w:val="004C7EC7"/>
    <w:rsid w:val="004D078D"/>
    <w:rsid w:val="004D138F"/>
    <w:rsid w:val="004D28F9"/>
    <w:rsid w:val="004D6A2B"/>
    <w:rsid w:val="004D6DA3"/>
    <w:rsid w:val="004D6DCF"/>
    <w:rsid w:val="004D79EC"/>
    <w:rsid w:val="004D7F19"/>
    <w:rsid w:val="004E0DEB"/>
    <w:rsid w:val="004E13D9"/>
    <w:rsid w:val="004E1A6A"/>
    <w:rsid w:val="004E4112"/>
    <w:rsid w:val="004E4DD5"/>
    <w:rsid w:val="004E639D"/>
    <w:rsid w:val="004E63BA"/>
    <w:rsid w:val="004E707F"/>
    <w:rsid w:val="004F0267"/>
    <w:rsid w:val="004F056E"/>
    <w:rsid w:val="004F081A"/>
    <w:rsid w:val="004F0D8A"/>
    <w:rsid w:val="004F32BB"/>
    <w:rsid w:val="004F38DD"/>
    <w:rsid w:val="004F6165"/>
    <w:rsid w:val="004F6271"/>
    <w:rsid w:val="004F7574"/>
    <w:rsid w:val="0050047C"/>
    <w:rsid w:val="00500C95"/>
    <w:rsid w:val="00501B86"/>
    <w:rsid w:val="00503380"/>
    <w:rsid w:val="00504627"/>
    <w:rsid w:val="00504C2D"/>
    <w:rsid w:val="005052B2"/>
    <w:rsid w:val="00506C44"/>
    <w:rsid w:val="005077AF"/>
    <w:rsid w:val="005078C6"/>
    <w:rsid w:val="00510B88"/>
    <w:rsid w:val="005130D3"/>
    <w:rsid w:val="005131ED"/>
    <w:rsid w:val="0051382C"/>
    <w:rsid w:val="005138E9"/>
    <w:rsid w:val="0051544F"/>
    <w:rsid w:val="00515EEE"/>
    <w:rsid w:val="005216D8"/>
    <w:rsid w:val="00522236"/>
    <w:rsid w:val="00522757"/>
    <w:rsid w:val="00522E95"/>
    <w:rsid w:val="00523945"/>
    <w:rsid w:val="00525367"/>
    <w:rsid w:val="00525718"/>
    <w:rsid w:val="00526737"/>
    <w:rsid w:val="00526813"/>
    <w:rsid w:val="00526CFC"/>
    <w:rsid w:val="00527750"/>
    <w:rsid w:val="00530954"/>
    <w:rsid w:val="00530A3E"/>
    <w:rsid w:val="00530B6F"/>
    <w:rsid w:val="0053296A"/>
    <w:rsid w:val="00533B8A"/>
    <w:rsid w:val="00534032"/>
    <w:rsid w:val="005348C1"/>
    <w:rsid w:val="00534D86"/>
    <w:rsid w:val="00540280"/>
    <w:rsid w:val="005416C9"/>
    <w:rsid w:val="00541D62"/>
    <w:rsid w:val="00543766"/>
    <w:rsid w:val="00543CD2"/>
    <w:rsid w:val="00544D1F"/>
    <w:rsid w:val="00544E3F"/>
    <w:rsid w:val="0054503F"/>
    <w:rsid w:val="00545166"/>
    <w:rsid w:val="0054518F"/>
    <w:rsid w:val="00545F46"/>
    <w:rsid w:val="00546036"/>
    <w:rsid w:val="00546057"/>
    <w:rsid w:val="005467EC"/>
    <w:rsid w:val="00547966"/>
    <w:rsid w:val="00547D24"/>
    <w:rsid w:val="00551128"/>
    <w:rsid w:val="005516FA"/>
    <w:rsid w:val="005534E5"/>
    <w:rsid w:val="005544CC"/>
    <w:rsid w:val="00554779"/>
    <w:rsid w:val="005552BD"/>
    <w:rsid w:val="005556E5"/>
    <w:rsid w:val="0055746A"/>
    <w:rsid w:val="0055752C"/>
    <w:rsid w:val="0056132F"/>
    <w:rsid w:val="00561EDE"/>
    <w:rsid w:val="0056335D"/>
    <w:rsid w:val="00565301"/>
    <w:rsid w:val="005657A7"/>
    <w:rsid w:val="0056585D"/>
    <w:rsid w:val="00566055"/>
    <w:rsid w:val="00566E4A"/>
    <w:rsid w:val="0056735E"/>
    <w:rsid w:val="005706E0"/>
    <w:rsid w:val="0057179E"/>
    <w:rsid w:val="005717B7"/>
    <w:rsid w:val="00571BA1"/>
    <w:rsid w:val="00571FCD"/>
    <w:rsid w:val="005722BA"/>
    <w:rsid w:val="0057449F"/>
    <w:rsid w:val="005747A0"/>
    <w:rsid w:val="005755AA"/>
    <w:rsid w:val="00575DC1"/>
    <w:rsid w:val="0058047B"/>
    <w:rsid w:val="00580A54"/>
    <w:rsid w:val="00580ED9"/>
    <w:rsid w:val="00582B42"/>
    <w:rsid w:val="00582B99"/>
    <w:rsid w:val="005836E5"/>
    <w:rsid w:val="0058390C"/>
    <w:rsid w:val="00583F43"/>
    <w:rsid w:val="00586108"/>
    <w:rsid w:val="00586460"/>
    <w:rsid w:val="005864CA"/>
    <w:rsid w:val="00586A51"/>
    <w:rsid w:val="00591F4E"/>
    <w:rsid w:val="00592024"/>
    <w:rsid w:val="005920E0"/>
    <w:rsid w:val="00592789"/>
    <w:rsid w:val="00595032"/>
    <w:rsid w:val="00595D9D"/>
    <w:rsid w:val="00596794"/>
    <w:rsid w:val="00597113"/>
    <w:rsid w:val="00597B41"/>
    <w:rsid w:val="005A0E21"/>
    <w:rsid w:val="005A1451"/>
    <w:rsid w:val="005A282B"/>
    <w:rsid w:val="005A2C86"/>
    <w:rsid w:val="005A2E7F"/>
    <w:rsid w:val="005A3058"/>
    <w:rsid w:val="005A398C"/>
    <w:rsid w:val="005A4D26"/>
    <w:rsid w:val="005A4D4A"/>
    <w:rsid w:val="005A57DC"/>
    <w:rsid w:val="005A5872"/>
    <w:rsid w:val="005A62DA"/>
    <w:rsid w:val="005A7FFA"/>
    <w:rsid w:val="005B0BAE"/>
    <w:rsid w:val="005B14E4"/>
    <w:rsid w:val="005B24D4"/>
    <w:rsid w:val="005B292C"/>
    <w:rsid w:val="005B2F7D"/>
    <w:rsid w:val="005B37B7"/>
    <w:rsid w:val="005B3AB8"/>
    <w:rsid w:val="005B5407"/>
    <w:rsid w:val="005B57E7"/>
    <w:rsid w:val="005B5818"/>
    <w:rsid w:val="005B7168"/>
    <w:rsid w:val="005C078B"/>
    <w:rsid w:val="005C16F7"/>
    <w:rsid w:val="005C18D0"/>
    <w:rsid w:val="005C2E39"/>
    <w:rsid w:val="005C3572"/>
    <w:rsid w:val="005C3B9E"/>
    <w:rsid w:val="005C509F"/>
    <w:rsid w:val="005C52EA"/>
    <w:rsid w:val="005C56F4"/>
    <w:rsid w:val="005C5DF5"/>
    <w:rsid w:val="005D0442"/>
    <w:rsid w:val="005D0673"/>
    <w:rsid w:val="005D0D5F"/>
    <w:rsid w:val="005D167F"/>
    <w:rsid w:val="005D179A"/>
    <w:rsid w:val="005D1F56"/>
    <w:rsid w:val="005D2380"/>
    <w:rsid w:val="005D269C"/>
    <w:rsid w:val="005D3428"/>
    <w:rsid w:val="005D39FB"/>
    <w:rsid w:val="005D40CA"/>
    <w:rsid w:val="005D45A0"/>
    <w:rsid w:val="005D590C"/>
    <w:rsid w:val="005D5CB0"/>
    <w:rsid w:val="005D6CC8"/>
    <w:rsid w:val="005D73DC"/>
    <w:rsid w:val="005D75F8"/>
    <w:rsid w:val="005D7BEB"/>
    <w:rsid w:val="005E1B61"/>
    <w:rsid w:val="005E22AB"/>
    <w:rsid w:val="005E3228"/>
    <w:rsid w:val="005E5D6A"/>
    <w:rsid w:val="005E6139"/>
    <w:rsid w:val="005E6AC4"/>
    <w:rsid w:val="005E6D74"/>
    <w:rsid w:val="005E6E45"/>
    <w:rsid w:val="005F1B56"/>
    <w:rsid w:val="005F1FFF"/>
    <w:rsid w:val="005F3E20"/>
    <w:rsid w:val="005F4A2C"/>
    <w:rsid w:val="005F555F"/>
    <w:rsid w:val="005F5F8F"/>
    <w:rsid w:val="005F704A"/>
    <w:rsid w:val="005F739E"/>
    <w:rsid w:val="00600E3B"/>
    <w:rsid w:val="00601F8C"/>
    <w:rsid w:val="0060375E"/>
    <w:rsid w:val="00605E36"/>
    <w:rsid w:val="00606A4A"/>
    <w:rsid w:val="00606BBD"/>
    <w:rsid w:val="006075E7"/>
    <w:rsid w:val="00610D84"/>
    <w:rsid w:val="0061185C"/>
    <w:rsid w:val="00612F5B"/>
    <w:rsid w:val="00612FAA"/>
    <w:rsid w:val="00613708"/>
    <w:rsid w:val="00613CEA"/>
    <w:rsid w:val="00614061"/>
    <w:rsid w:val="006143B0"/>
    <w:rsid w:val="00615640"/>
    <w:rsid w:val="006158B1"/>
    <w:rsid w:val="00615BEE"/>
    <w:rsid w:val="00617E16"/>
    <w:rsid w:val="00617ECE"/>
    <w:rsid w:val="0062003A"/>
    <w:rsid w:val="006226CD"/>
    <w:rsid w:val="00622D79"/>
    <w:rsid w:val="006232D2"/>
    <w:rsid w:val="00624D63"/>
    <w:rsid w:val="00625AAB"/>
    <w:rsid w:val="006278CF"/>
    <w:rsid w:val="00627980"/>
    <w:rsid w:val="006310C3"/>
    <w:rsid w:val="00632208"/>
    <w:rsid w:val="00632A60"/>
    <w:rsid w:val="006357CB"/>
    <w:rsid w:val="0063608E"/>
    <w:rsid w:val="00636CA8"/>
    <w:rsid w:val="00636F4F"/>
    <w:rsid w:val="006377BA"/>
    <w:rsid w:val="00637CBC"/>
    <w:rsid w:val="006414A2"/>
    <w:rsid w:val="00641AA2"/>
    <w:rsid w:val="00641DB3"/>
    <w:rsid w:val="00642AA9"/>
    <w:rsid w:val="00642FD6"/>
    <w:rsid w:val="0064406E"/>
    <w:rsid w:val="00644E43"/>
    <w:rsid w:val="0064585A"/>
    <w:rsid w:val="00645DE1"/>
    <w:rsid w:val="00647264"/>
    <w:rsid w:val="00647956"/>
    <w:rsid w:val="00650232"/>
    <w:rsid w:val="0065110D"/>
    <w:rsid w:val="00652449"/>
    <w:rsid w:val="00652EEA"/>
    <w:rsid w:val="00656CA4"/>
    <w:rsid w:val="00656F7B"/>
    <w:rsid w:val="00657E74"/>
    <w:rsid w:val="006617F6"/>
    <w:rsid w:val="00662935"/>
    <w:rsid w:val="00663020"/>
    <w:rsid w:val="006638C5"/>
    <w:rsid w:val="00664167"/>
    <w:rsid w:val="00664A41"/>
    <w:rsid w:val="00665D36"/>
    <w:rsid w:val="00665E51"/>
    <w:rsid w:val="00666532"/>
    <w:rsid w:val="00672B75"/>
    <w:rsid w:val="006736F8"/>
    <w:rsid w:val="00674AAC"/>
    <w:rsid w:val="00674BFA"/>
    <w:rsid w:val="00675435"/>
    <w:rsid w:val="00675937"/>
    <w:rsid w:val="00675C29"/>
    <w:rsid w:val="00675CE0"/>
    <w:rsid w:val="0067744E"/>
    <w:rsid w:val="00680D4F"/>
    <w:rsid w:val="00681D49"/>
    <w:rsid w:val="00681FBF"/>
    <w:rsid w:val="006824FF"/>
    <w:rsid w:val="00683CCB"/>
    <w:rsid w:val="00684410"/>
    <w:rsid w:val="00684990"/>
    <w:rsid w:val="00685C46"/>
    <w:rsid w:val="00686F4D"/>
    <w:rsid w:val="00687101"/>
    <w:rsid w:val="00690874"/>
    <w:rsid w:val="00690B25"/>
    <w:rsid w:val="00690D80"/>
    <w:rsid w:val="00691408"/>
    <w:rsid w:val="00691A6B"/>
    <w:rsid w:val="00691ECB"/>
    <w:rsid w:val="00693590"/>
    <w:rsid w:val="0069437C"/>
    <w:rsid w:val="00694B35"/>
    <w:rsid w:val="00694D84"/>
    <w:rsid w:val="006950FB"/>
    <w:rsid w:val="006952CF"/>
    <w:rsid w:val="0069533B"/>
    <w:rsid w:val="00695CFA"/>
    <w:rsid w:val="006969B9"/>
    <w:rsid w:val="0069706F"/>
    <w:rsid w:val="006A076C"/>
    <w:rsid w:val="006A1093"/>
    <w:rsid w:val="006A13E2"/>
    <w:rsid w:val="006A2166"/>
    <w:rsid w:val="006A21EB"/>
    <w:rsid w:val="006A23CB"/>
    <w:rsid w:val="006A270C"/>
    <w:rsid w:val="006A2778"/>
    <w:rsid w:val="006A2B58"/>
    <w:rsid w:val="006A3148"/>
    <w:rsid w:val="006A4113"/>
    <w:rsid w:val="006A48BA"/>
    <w:rsid w:val="006A4AAD"/>
    <w:rsid w:val="006A4EF4"/>
    <w:rsid w:val="006A56BB"/>
    <w:rsid w:val="006A632A"/>
    <w:rsid w:val="006A6743"/>
    <w:rsid w:val="006A73DE"/>
    <w:rsid w:val="006A78D4"/>
    <w:rsid w:val="006A7B94"/>
    <w:rsid w:val="006B124E"/>
    <w:rsid w:val="006B278F"/>
    <w:rsid w:val="006B2A77"/>
    <w:rsid w:val="006B3701"/>
    <w:rsid w:val="006B38B8"/>
    <w:rsid w:val="006B42A7"/>
    <w:rsid w:val="006B4F38"/>
    <w:rsid w:val="006B60D0"/>
    <w:rsid w:val="006B6491"/>
    <w:rsid w:val="006B7A41"/>
    <w:rsid w:val="006C02FC"/>
    <w:rsid w:val="006C29A6"/>
    <w:rsid w:val="006C4D69"/>
    <w:rsid w:val="006C5C51"/>
    <w:rsid w:val="006C6386"/>
    <w:rsid w:val="006C63E9"/>
    <w:rsid w:val="006C6F91"/>
    <w:rsid w:val="006D21C5"/>
    <w:rsid w:val="006D3119"/>
    <w:rsid w:val="006D4238"/>
    <w:rsid w:val="006D5474"/>
    <w:rsid w:val="006D6585"/>
    <w:rsid w:val="006D6794"/>
    <w:rsid w:val="006D7F98"/>
    <w:rsid w:val="006E1637"/>
    <w:rsid w:val="006E179C"/>
    <w:rsid w:val="006E3954"/>
    <w:rsid w:val="006E5D2A"/>
    <w:rsid w:val="006E5D61"/>
    <w:rsid w:val="006E6B2E"/>
    <w:rsid w:val="006E6E9C"/>
    <w:rsid w:val="006E7148"/>
    <w:rsid w:val="006E724A"/>
    <w:rsid w:val="006E7454"/>
    <w:rsid w:val="006F19DC"/>
    <w:rsid w:val="006F2B23"/>
    <w:rsid w:val="006F3F3E"/>
    <w:rsid w:val="006F4884"/>
    <w:rsid w:val="006F48E4"/>
    <w:rsid w:val="006F4C56"/>
    <w:rsid w:val="006F4DDD"/>
    <w:rsid w:val="006F518D"/>
    <w:rsid w:val="006F5E16"/>
    <w:rsid w:val="00700194"/>
    <w:rsid w:val="007001A2"/>
    <w:rsid w:val="00700E36"/>
    <w:rsid w:val="00701BA7"/>
    <w:rsid w:val="007021B4"/>
    <w:rsid w:val="007039BA"/>
    <w:rsid w:val="00705CC6"/>
    <w:rsid w:val="0070607B"/>
    <w:rsid w:val="00706160"/>
    <w:rsid w:val="007064D0"/>
    <w:rsid w:val="00710BA0"/>
    <w:rsid w:val="007138E9"/>
    <w:rsid w:val="00713AC4"/>
    <w:rsid w:val="00714408"/>
    <w:rsid w:val="00714733"/>
    <w:rsid w:val="00714A15"/>
    <w:rsid w:val="00714C8D"/>
    <w:rsid w:val="00715E93"/>
    <w:rsid w:val="00716C0F"/>
    <w:rsid w:val="00717C85"/>
    <w:rsid w:val="00720E16"/>
    <w:rsid w:val="007218F8"/>
    <w:rsid w:val="007245CE"/>
    <w:rsid w:val="007248B4"/>
    <w:rsid w:val="00725205"/>
    <w:rsid w:val="007260C1"/>
    <w:rsid w:val="0072658A"/>
    <w:rsid w:val="007278F1"/>
    <w:rsid w:val="00727B94"/>
    <w:rsid w:val="00733568"/>
    <w:rsid w:val="0073642D"/>
    <w:rsid w:val="0073705C"/>
    <w:rsid w:val="007378A1"/>
    <w:rsid w:val="00737E12"/>
    <w:rsid w:val="00737ECF"/>
    <w:rsid w:val="00740970"/>
    <w:rsid w:val="00740F87"/>
    <w:rsid w:val="00741D19"/>
    <w:rsid w:val="00741DC7"/>
    <w:rsid w:val="007424F4"/>
    <w:rsid w:val="007456EE"/>
    <w:rsid w:val="00745757"/>
    <w:rsid w:val="00745FD7"/>
    <w:rsid w:val="00747DB8"/>
    <w:rsid w:val="00750CCB"/>
    <w:rsid w:val="007522ED"/>
    <w:rsid w:val="00753B75"/>
    <w:rsid w:val="00753C45"/>
    <w:rsid w:val="007542BD"/>
    <w:rsid w:val="00755D3F"/>
    <w:rsid w:val="00756423"/>
    <w:rsid w:val="00756462"/>
    <w:rsid w:val="00756705"/>
    <w:rsid w:val="00756987"/>
    <w:rsid w:val="00757346"/>
    <w:rsid w:val="00757F4D"/>
    <w:rsid w:val="007616A3"/>
    <w:rsid w:val="00761919"/>
    <w:rsid w:val="0076263F"/>
    <w:rsid w:val="007626A7"/>
    <w:rsid w:val="007629C3"/>
    <w:rsid w:val="00763777"/>
    <w:rsid w:val="00763BC9"/>
    <w:rsid w:val="00764A10"/>
    <w:rsid w:val="00764B7B"/>
    <w:rsid w:val="007656DD"/>
    <w:rsid w:val="00766E04"/>
    <w:rsid w:val="00770803"/>
    <w:rsid w:val="00771523"/>
    <w:rsid w:val="007728D2"/>
    <w:rsid w:val="0077304E"/>
    <w:rsid w:val="007740C4"/>
    <w:rsid w:val="00775337"/>
    <w:rsid w:val="0077625D"/>
    <w:rsid w:val="007767EC"/>
    <w:rsid w:val="007801C8"/>
    <w:rsid w:val="00780680"/>
    <w:rsid w:val="007807AE"/>
    <w:rsid w:val="00780B93"/>
    <w:rsid w:val="00780C64"/>
    <w:rsid w:val="00781A3B"/>
    <w:rsid w:val="007863C6"/>
    <w:rsid w:val="00786763"/>
    <w:rsid w:val="00786BC5"/>
    <w:rsid w:val="00786EAE"/>
    <w:rsid w:val="00787333"/>
    <w:rsid w:val="007875F8"/>
    <w:rsid w:val="00791819"/>
    <w:rsid w:val="00792450"/>
    <w:rsid w:val="007926D4"/>
    <w:rsid w:val="00792A6A"/>
    <w:rsid w:val="00792DBA"/>
    <w:rsid w:val="00794538"/>
    <w:rsid w:val="00795089"/>
    <w:rsid w:val="0079559D"/>
    <w:rsid w:val="007956F6"/>
    <w:rsid w:val="00795FF1"/>
    <w:rsid w:val="00796F6F"/>
    <w:rsid w:val="00797676"/>
    <w:rsid w:val="00797F9D"/>
    <w:rsid w:val="007A0BD5"/>
    <w:rsid w:val="007A0EC3"/>
    <w:rsid w:val="007A1906"/>
    <w:rsid w:val="007A1DB5"/>
    <w:rsid w:val="007A2841"/>
    <w:rsid w:val="007A3325"/>
    <w:rsid w:val="007A36AA"/>
    <w:rsid w:val="007A5777"/>
    <w:rsid w:val="007A66B8"/>
    <w:rsid w:val="007A682C"/>
    <w:rsid w:val="007A7968"/>
    <w:rsid w:val="007B0E60"/>
    <w:rsid w:val="007B1FEC"/>
    <w:rsid w:val="007B294B"/>
    <w:rsid w:val="007B3827"/>
    <w:rsid w:val="007B742A"/>
    <w:rsid w:val="007B7B43"/>
    <w:rsid w:val="007C107C"/>
    <w:rsid w:val="007C1114"/>
    <w:rsid w:val="007C2944"/>
    <w:rsid w:val="007C401C"/>
    <w:rsid w:val="007C5111"/>
    <w:rsid w:val="007C5DFC"/>
    <w:rsid w:val="007C5E0A"/>
    <w:rsid w:val="007C60BB"/>
    <w:rsid w:val="007C7064"/>
    <w:rsid w:val="007D18C4"/>
    <w:rsid w:val="007D31CC"/>
    <w:rsid w:val="007D3610"/>
    <w:rsid w:val="007D3FA5"/>
    <w:rsid w:val="007D4636"/>
    <w:rsid w:val="007D474C"/>
    <w:rsid w:val="007D4D33"/>
    <w:rsid w:val="007D5B07"/>
    <w:rsid w:val="007D65AE"/>
    <w:rsid w:val="007D7248"/>
    <w:rsid w:val="007D7652"/>
    <w:rsid w:val="007E1771"/>
    <w:rsid w:val="007E39EB"/>
    <w:rsid w:val="007E3D6E"/>
    <w:rsid w:val="007E51D0"/>
    <w:rsid w:val="007E5893"/>
    <w:rsid w:val="007E5BEC"/>
    <w:rsid w:val="007E6CC9"/>
    <w:rsid w:val="007E7877"/>
    <w:rsid w:val="007F1D14"/>
    <w:rsid w:val="007F29A9"/>
    <w:rsid w:val="007F388B"/>
    <w:rsid w:val="007F3A1C"/>
    <w:rsid w:val="007F4AA5"/>
    <w:rsid w:val="007F5321"/>
    <w:rsid w:val="007F571F"/>
    <w:rsid w:val="007F7366"/>
    <w:rsid w:val="007F753B"/>
    <w:rsid w:val="00800327"/>
    <w:rsid w:val="00800732"/>
    <w:rsid w:val="00801B6F"/>
    <w:rsid w:val="00802D99"/>
    <w:rsid w:val="008036BC"/>
    <w:rsid w:val="008042E1"/>
    <w:rsid w:val="008043E6"/>
    <w:rsid w:val="00804CFE"/>
    <w:rsid w:val="00804FB5"/>
    <w:rsid w:val="00805BCA"/>
    <w:rsid w:val="00805C82"/>
    <w:rsid w:val="00806173"/>
    <w:rsid w:val="0080643D"/>
    <w:rsid w:val="008068D0"/>
    <w:rsid w:val="008069E0"/>
    <w:rsid w:val="00806D98"/>
    <w:rsid w:val="00807634"/>
    <w:rsid w:val="00807A82"/>
    <w:rsid w:val="00810565"/>
    <w:rsid w:val="00810C25"/>
    <w:rsid w:val="00810D33"/>
    <w:rsid w:val="008111CA"/>
    <w:rsid w:val="00812569"/>
    <w:rsid w:val="008139C2"/>
    <w:rsid w:val="00814341"/>
    <w:rsid w:val="0081468C"/>
    <w:rsid w:val="00814E84"/>
    <w:rsid w:val="0081558E"/>
    <w:rsid w:val="0081720F"/>
    <w:rsid w:val="00821827"/>
    <w:rsid w:val="00822293"/>
    <w:rsid w:val="0082262F"/>
    <w:rsid w:val="00824956"/>
    <w:rsid w:val="00824981"/>
    <w:rsid w:val="008253ED"/>
    <w:rsid w:val="008254C9"/>
    <w:rsid w:val="00825D7D"/>
    <w:rsid w:val="008271E6"/>
    <w:rsid w:val="008277F2"/>
    <w:rsid w:val="00827855"/>
    <w:rsid w:val="00830E85"/>
    <w:rsid w:val="00830F13"/>
    <w:rsid w:val="0083127B"/>
    <w:rsid w:val="00831A7D"/>
    <w:rsid w:val="008346ED"/>
    <w:rsid w:val="00834746"/>
    <w:rsid w:val="00834C05"/>
    <w:rsid w:val="008356C9"/>
    <w:rsid w:val="00835707"/>
    <w:rsid w:val="00835B32"/>
    <w:rsid w:val="00835C6F"/>
    <w:rsid w:val="008377E0"/>
    <w:rsid w:val="008416F3"/>
    <w:rsid w:val="008419E0"/>
    <w:rsid w:val="0084321B"/>
    <w:rsid w:val="0084794A"/>
    <w:rsid w:val="00847F8D"/>
    <w:rsid w:val="00850AA2"/>
    <w:rsid w:val="008524B4"/>
    <w:rsid w:val="00853082"/>
    <w:rsid w:val="00853C79"/>
    <w:rsid w:val="00854406"/>
    <w:rsid w:val="0085459D"/>
    <w:rsid w:val="008560FD"/>
    <w:rsid w:val="00857C11"/>
    <w:rsid w:val="00857FE3"/>
    <w:rsid w:val="00860817"/>
    <w:rsid w:val="00861D10"/>
    <w:rsid w:val="008640B4"/>
    <w:rsid w:val="0086462B"/>
    <w:rsid w:val="00865AA8"/>
    <w:rsid w:val="008661C7"/>
    <w:rsid w:val="00866744"/>
    <w:rsid w:val="00867910"/>
    <w:rsid w:val="0087019C"/>
    <w:rsid w:val="00870B21"/>
    <w:rsid w:val="00871377"/>
    <w:rsid w:val="008718F9"/>
    <w:rsid w:val="00871DBA"/>
    <w:rsid w:val="008727A5"/>
    <w:rsid w:val="00873286"/>
    <w:rsid w:val="00873D5A"/>
    <w:rsid w:val="00874232"/>
    <w:rsid w:val="00874968"/>
    <w:rsid w:val="00875AB6"/>
    <w:rsid w:val="00880B82"/>
    <w:rsid w:val="00881E0F"/>
    <w:rsid w:val="008832C7"/>
    <w:rsid w:val="008845A8"/>
    <w:rsid w:val="0088587B"/>
    <w:rsid w:val="00885EDA"/>
    <w:rsid w:val="0088691A"/>
    <w:rsid w:val="00886BBB"/>
    <w:rsid w:val="00886E6D"/>
    <w:rsid w:val="00887E33"/>
    <w:rsid w:val="00890F84"/>
    <w:rsid w:val="00891C70"/>
    <w:rsid w:val="00891F2D"/>
    <w:rsid w:val="00893F13"/>
    <w:rsid w:val="00894F53"/>
    <w:rsid w:val="0089504D"/>
    <w:rsid w:val="008964A5"/>
    <w:rsid w:val="00896D5D"/>
    <w:rsid w:val="008A129A"/>
    <w:rsid w:val="008A137B"/>
    <w:rsid w:val="008A257D"/>
    <w:rsid w:val="008A2CDD"/>
    <w:rsid w:val="008A2EDA"/>
    <w:rsid w:val="008A41D8"/>
    <w:rsid w:val="008A4210"/>
    <w:rsid w:val="008A5B9C"/>
    <w:rsid w:val="008A6916"/>
    <w:rsid w:val="008A764D"/>
    <w:rsid w:val="008B026F"/>
    <w:rsid w:val="008B059E"/>
    <w:rsid w:val="008B089D"/>
    <w:rsid w:val="008B0A8C"/>
    <w:rsid w:val="008B3F2D"/>
    <w:rsid w:val="008B559D"/>
    <w:rsid w:val="008B57F7"/>
    <w:rsid w:val="008B6403"/>
    <w:rsid w:val="008B6AE2"/>
    <w:rsid w:val="008C12D8"/>
    <w:rsid w:val="008C1626"/>
    <w:rsid w:val="008C25EC"/>
    <w:rsid w:val="008C27C1"/>
    <w:rsid w:val="008C2D9D"/>
    <w:rsid w:val="008C2E69"/>
    <w:rsid w:val="008C3009"/>
    <w:rsid w:val="008C36B6"/>
    <w:rsid w:val="008C38E8"/>
    <w:rsid w:val="008C65C7"/>
    <w:rsid w:val="008C74A4"/>
    <w:rsid w:val="008C7C6C"/>
    <w:rsid w:val="008C7ECB"/>
    <w:rsid w:val="008C7ED9"/>
    <w:rsid w:val="008D087B"/>
    <w:rsid w:val="008D0D30"/>
    <w:rsid w:val="008D136F"/>
    <w:rsid w:val="008D2323"/>
    <w:rsid w:val="008D3612"/>
    <w:rsid w:val="008D4860"/>
    <w:rsid w:val="008D493B"/>
    <w:rsid w:val="008D5218"/>
    <w:rsid w:val="008D6085"/>
    <w:rsid w:val="008D6E83"/>
    <w:rsid w:val="008D7012"/>
    <w:rsid w:val="008E097D"/>
    <w:rsid w:val="008E2300"/>
    <w:rsid w:val="008E2C6D"/>
    <w:rsid w:val="008E33CF"/>
    <w:rsid w:val="008E3F1D"/>
    <w:rsid w:val="008E404F"/>
    <w:rsid w:val="008E5747"/>
    <w:rsid w:val="008E60EC"/>
    <w:rsid w:val="008E699F"/>
    <w:rsid w:val="008E7CAF"/>
    <w:rsid w:val="008F021E"/>
    <w:rsid w:val="008F0AC8"/>
    <w:rsid w:val="008F1F93"/>
    <w:rsid w:val="008F3409"/>
    <w:rsid w:val="008F45BD"/>
    <w:rsid w:val="008F4828"/>
    <w:rsid w:val="008F4B0C"/>
    <w:rsid w:val="008F7A7F"/>
    <w:rsid w:val="00900778"/>
    <w:rsid w:val="009019DD"/>
    <w:rsid w:val="0090216A"/>
    <w:rsid w:val="00902325"/>
    <w:rsid w:val="0090272C"/>
    <w:rsid w:val="009027B8"/>
    <w:rsid w:val="00903012"/>
    <w:rsid w:val="00903486"/>
    <w:rsid w:val="00903760"/>
    <w:rsid w:val="00903872"/>
    <w:rsid w:val="009042C9"/>
    <w:rsid w:val="0090471E"/>
    <w:rsid w:val="00904EAE"/>
    <w:rsid w:val="00904FBB"/>
    <w:rsid w:val="009054BD"/>
    <w:rsid w:val="00905BD5"/>
    <w:rsid w:val="00907462"/>
    <w:rsid w:val="0090757A"/>
    <w:rsid w:val="00907B90"/>
    <w:rsid w:val="0091203F"/>
    <w:rsid w:val="009158A6"/>
    <w:rsid w:val="00917536"/>
    <w:rsid w:val="00917828"/>
    <w:rsid w:val="00917E59"/>
    <w:rsid w:val="009201C7"/>
    <w:rsid w:val="00920A60"/>
    <w:rsid w:val="009222ED"/>
    <w:rsid w:val="0092373D"/>
    <w:rsid w:val="00923B37"/>
    <w:rsid w:val="00923DAA"/>
    <w:rsid w:val="00923FF3"/>
    <w:rsid w:val="009246B2"/>
    <w:rsid w:val="00924E26"/>
    <w:rsid w:val="0092549D"/>
    <w:rsid w:val="0092646C"/>
    <w:rsid w:val="00927365"/>
    <w:rsid w:val="0093096C"/>
    <w:rsid w:val="00931BBE"/>
    <w:rsid w:val="00934677"/>
    <w:rsid w:val="0093520C"/>
    <w:rsid w:val="0093529B"/>
    <w:rsid w:val="00935511"/>
    <w:rsid w:val="00935A64"/>
    <w:rsid w:val="00935C8D"/>
    <w:rsid w:val="0094065E"/>
    <w:rsid w:val="009406D4"/>
    <w:rsid w:val="009406F6"/>
    <w:rsid w:val="00940890"/>
    <w:rsid w:val="00940B6E"/>
    <w:rsid w:val="00940BBE"/>
    <w:rsid w:val="009410FA"/>
    <w:rsid w:val="00941B24"/>
    <w:rsid w:val="00941FD0"/>
    <w:rsid w:val="00942682"/>
    <w:rsid w:val="00943FE8"/>
    <w:rsid w:val="00945C8B"/>
    <w:rsid w:val="009462C2"/>
    <w:rsid w:val="00947CF2"/>
    <w:rsid w:val="009506C5"/>
    <w:rsid w:val="009506C7"/>
    <w:rsid w:val="00950E29"/>
    <w:rsid w:val="009510F5"/>
    <w:rsid w:val="0095159F"/>
    <w:rsid w:val="0095354B"/>
    <w:rsid w:val="00954346"/>
    <w:rsid w:val="00954F95"/>
    <w:rsid w:val="00956408"/>
    <w:rsid w:val="00957F95"/>
    <w:rsid w:val="009614E0"/>
    <w:rsid w:val="009635F6"/>
    <w:rsid w:val="00964654"/>
    <w:rsid w:val="00964F80"/>
    <w:rsid w:val="009650C7"/>
    <w:rsid w:val="00967199"/>
    <w:rsid w:val="00967BB3"/>
    <w:rsid w:val="00967DEA"/>
    <w:rsid w:val="00970433"/>
    <w:rsid w:val="00970BA0"/>
    <w:rsid w:val="00974859"/>
    <w:rsid w:val="00976A07"/>
    <w:rsid w:val="00976A6D"/>
    <w:rsid w:val="00977017"/>
    <w:rsid w:val="0097793E"/>
    <w:rsid w:val="009800DA"/>
    <w:rsid w:val="009804C5"/>
    <w:rsid w:val="009818CD"/>
    <w:rsid w:val="00981B5D"/>
    <w:rsid w:val="00981EAF"/>
    <w:rsid w:val="00983218"/>
    <w:rsid w:val="009835FC"/>
    <w:rsid w:val="00983A05"/>
    <w:rsid w:val="0098489B"/>
    <w:rsid w:val="00984912"/>
    <w:rsid w:val="009872CC"/>
    <w:rsid w:val="00991669"/>
    <w:rsid w:val="0099276A"/>
    <w:rsid w:val="00992B35"/>
    <w:rsid w:val="009938E4"/>
    <w:rsid w:val="00995976"/>
    <w:rsid w:val="00995DFA"/>
    <w:rsid w:val="0099621E"/>
    <w:rsid w:val="0099639F"/>
    <w:rsid w:val="00997616"/>
    <w:rsid w:val="00997EE2"/>
    <w:rsid w:val="009A055D"/>
    <w:rsid w:val="009A0D56"/>
    <w:rsid w:val="009A153F"/>
    <w:rsid w:val="009A1C0C"/>
    <w:rsid w:val="009A2639"/>
    <w:rsid w:val="009A2E0A"/>
    <w:rsid w:val="009A3F25"/>
    <w:rsid w:val="009A4E6A"/>
    <w:rsid w:val="009A6174"/>
    <w:rsid w:val="009A61E0"/>
    <w:rsid w:val="009A64A3"/>
    <w:rsid w:val="009A64F3"/>
    <w:rsid w:val="009B0ADF"/>
    <w:rsid w:val="009B0D31"/>
    <w:rsid w:val="009B13E9"/>
    <w:rsid w:val="009B1432"/>
    <w:rsid w:val="009B24AE"/>
    <w:rsid w:val="009B5CF9"/>
    <w:rsid w:val="009B71A1"/>
    <w:rsid w:val="009B7B68"/>
    <w:rsid w:val="009C033C"/>
    <w:rsid w:val="009C0F72"/>
    <w:rsid w:val="009C1734"/>
    <w:rsid w:val="009C1822"/>
    <w:rsid w:val="009C2F0C"/>
    <w:rsid w:val="009C3E89"/>
    <w:rsid w:val="009C4205"/>
    <w:rsid w:val="009C5016"/>
    <w:rsid w:val="009C6450"/>
    <w:rsid w:val="009C64F3"/>
    <w:rsid w:val="009C67C9"/>
    <w:rsid w:val="009C6CF2"/>
    <w:rsid w:val="009C775C"/>
    <w:rsid w:val="009D0351"/>
    <w:rsid w:val="009D0430"/>
    <w:rsid w:val="009D0963"/>
    <w:rsid w:val="009D17D2"/>
    <w:rsid w:val="009D2CF0"/>
    <w:rsid w:val="009D338A"/>
    <w:rsid w:val="009D49BA"/>
    <w:rsid w:val="009D545A"/>
    <w:rsid w:val="009D5C0C"/>
    <w:rsid w:val="009D6372"/>
    <w:rsid w:val="009D6691"/>
    <w:rsid w:val="009D6812"/>
    <w:rsid w:val="009D759F"/>
    <w:rsid w:val="009E115D"/>
    <w:rsid w:val="009E1580"/>
    <w:rsid w:val="009E16A5"/>
    <w:rsid w:val="009E1EE6"/>
    <w:rsid w:val="009E1F98"/>
    <w:rsid w:val="009E3789"/>
    <w:rsid w:val="009E4A19"/>
    <w:rsid w:val="009E502D"/>
    <w:rsid w:val="009E5171"/>
    <w:rsid w:val="009E5603"/>
    <w:rsid w:val="009E5AF8"/>
    <w:rsid w:val="009E5C1B"/>
    <w:rsid w:val="009E69A9"/>
    <w:rsid w:val="009E6C37"/>
    <w:rsid w:val="009F0E1B"/>
    <w:rsid w:val="009F1D8C"/>
    <w:rsid w:val="009F22FD"/>
    <w:rsid w:val="009F29D7"/>
    <w:rsid w:val="009F35D2"/>
    <w:rsid w:val="009F4EA0"/>
    <w:rsid w:val="00A00118"/>
    <w:rsid w:val="00A02E4A"/>
    <w:rsid w:val="00A04176"/>
    <w:rsid w:val="00A11821"/>
    <w:rsid w:val="00A1240C"/>
    <w:rsid w:val="00A13AAE"/>
    <w:rsid w:val="00A1410A"/>
    <w:rsid w:val="00A15ED7"/>
    <w:rsid w:val="00A206F3"/>
    <w:rsid w:val="00A2184C"/>
    <w:rsid w:val="00A231CD"/>
    <w:rsid w:val="00A237C3"/>
    <w:rsid w:val="00A23A60"/>
    <w:rsid w:val="00A24A63"/>
    <w:rsid w:val="00A24C6F"/>
    <w:rsid w:val="00A26CC9"/>
    <w:rsid w:val="00A27063"/>
    <w:rsid w:val="00A27226"/>
    <w:rsid w:val="00A30F41"/>
    <w:rsid w:val="00A31DD5"/>
    <w:rsid w:val="00A31F0A"/>
    <w:rsid w:val="00A33DC7"/>
    <w:rsid w:val="00A36116"/>
    <w:rsid w:val="00A36245"/>
    <w:rsid w:val="00A375B1"/>
    <w:rsid w:val="00A40266"/>
    <w:rsid w:val="00A402D7"/>
    <w:rsid w:val="00A4105A"/>
    <w:rsid w:val="00A41139"/>
    <w:rsid w:val="00A4327B"/>
    <w:rsid w:val="00A44A26"/>
    <w:rsid w:val="00A46FE9"/>
    <w:rsid w:val="00A4766F"/>
    <w:rsid w:val="00A477EE"/>
    <w:rsid w:val="00A5066A"/>
    <w:rsid w:val="00A51052"/>
    <w:rsid w:val="00A515E4"/>
    <w:rsid w:val="00A52E24"/>
    <w:rsid w:val="00A53158"/>
    <w:rsid w:val="00A53652"/>
    <w:rsid w:val="00A53B75"/>
    <w:rsid w:val="00A53C37"/>
    <w:rsid w:val="00A54452"/>
    <w:rsid w:val="00A5459E"/>
    <w:rsid w:val="00A551BA"/>
    <w:rsid w:val="00A60873"/>
    <w:rsid w:val="00A627D9"/>
    <w:rsid w:val="00A6338C"/>
    <w:rsid w:val="00A6752B"/>
    <w:rsid w:val="00A67554"/>
    <w:rsid w:val="00A678CB"/>
    <w:rsid w:val="00A67E18"/>
    <w:rsid w:val="00A70088"/>
    <w:rsid w:val="00A7065D"/>
    <w:rsid w:val="00A70D6C"/>
    <w:rsid w:val="00A70DAF"/>
    <w:rsid w:val="00A7126A"/>
    <w:rsid w:val="00A71CC0"/>
    <w:rsid w:val="00A71DBC"/>
    <w:rsid w:val="00A72663"/>
    <w:rsid w:val="00A75059"/>
    <w:rsid w:val="00A75CA4"/>
    <w:rsid w:val="00A77DA0"/>
    <w:rsid w:val="00A805A1"/>
    <w:rsid w:val="00A81139"/>
    <w:rsid w:val="00A814AB"/>
    <w:rsid w:val="00A81905"/>
    <w:rsid w:val="00A826B0"/>
    <w:rsid w:val="00A827F6"/>
    <w:rsid w:val="00A8468B"/>
    <w:rsid w:val="00A84B13"/>
    <w:rsid w:val="00A86EF3"/>
    <w:rsid w:val="00A90080"/>
    <w:rsid w:val="00A90D72"/>
    <w:rsid w:val="00A9103A"/>
    <w:rsid w:val="00A920BF"/>
    <w:rsid w:val="00A92957"/>
    <w:rsid w:val="00A93104"/>
    <w:rsid w:val="00A95F9A"/>
    <w:rsid w:val="00A961F0"/>
    <w:rsid w:val="00A96E48"/>
    <w:rsid w:val="00AA027C"/>
    <w:rsid w:val="00AA2455"/>
    <w:rsid w:val="00AA260D"/>
    <w:rsid w:val="00AA2FB1"/>
    <w:rsid w:val="00AA3AA2"/>
    <w:rsid w:val="00AA4124"/>
    <w:rsid w:val="00AA43EB"/>
    <w:rsid w:val="00AA462C"/>
    <w:rsid w:val="00AA4B06"/>
    <w:rsid w:val="00AA5579"/>
    <w:rsid w:val="00AA5D6C"/>
    <w:rsid w:val="00AA753D"/>
    <w:rsid w:val="00AB02C2"/>
    <w:rsid w:val="00AB1525"/>
    <w:rsid w:val="00AB193A"/>
    <w:rsid w:val="00AB591F"/>
    <w:rsid w:val="00AB5C2F"/>
    <w:rsid w:val="00AB7123"/>
    <w:rsid w:val="00AB7786"/>
    <w:rsid w:val="00AC1446"/>
    <w:rsid w:val="00AC3982"/>
    <w:rsid w:val="00AC44F5"/>
    <w:rsid w:val="00AC5B0E"/>
    <w:rsid w:val="00AC6124"/>
    <w:rsid w:val="00AC616F"/>
    <w:rsid w:val="00AC69B0"/>
    <w:rsid w:val="00AC76E2"/>
    <w:rsid w:val="00AD087D"/>
    <w:rsid w:val="00AD0E62"/>
    <w:rsid w:val="00AD4AC1"/>
    <w:rsid w:val="00AD5A6E"/>
    <w:rsid w:val="00AD6273"/>
    <w:rsid w:val="00AD75B0"/>
    <w:rsid w:val="00AE0DD6"/>
    <w:rsid w:val="00AE1B8D"/>
    <w:rsid w:val="00AE2003"/>
    <w:rsid w:val="00AE3DE0"/>
    <w:rsid w:val="00AE4445"/>
    <w:rsid w:val="00AE4C2A"/>
    <w:rsid w:val="00AE4FD0"/>
    <w:rsid w:val="00AE7249"/>
    <w:rsid w:val="00AE7665"/>
    <w:rsid w:val="00AE7AC6"/>
    <w:rsid w:val="00AE7C3A"/>
    <w:rsid w:val="00AE7F95"/>
    <w:rsid w:val="00AF01DD"/>
    <w:rsid w:val="00AF0217"/>
    <w:rsid w:val="00AF0DB6"/>
    <w:rsid w:val="00AF26C3"/>
    <w:rsid w:val="00AF2A99"/>
    <w:rsid w:val="00AF31A9"/>
    <w:rsid w:val="00AF373A"/>
    <w:rsid w:val="00AF3E07"/>
    <w:rsid w:val="00AF3EC1"/>
    <w:rsid w:val="00AF4D4B"/>
    <w:rsid w:val="00AF4D7A"/>
    <w:rsid w:val="00AF4EAB"/>
    <w:rsid w:val="00AF509D"/>
    <w:rsid w:val="00AF5DF6"/>
    <w:rsid w:val="00AF61BF"/>
    <w:rsid w:val="00AF65CB"/>
    <w:rsid w:val="00AF663E"/>
    <w:rsid w:val="00B000DA"/>
    <w:rsid w:val="00B002EF"/>
    <w:rsid w:val="00B00B05"/>
    <w:rsid w:val="00B02882"/>
    <w:rsid w:val="00B029DB"/>
    <w:rsid w:val="00B02BFF"/>
    <w:rsid w:val="00B05D0B"/>
    <w:rsid w:val="00B1120B"/>
    <w:rsid w:val="00B11CAA"/>
    <w:rsid w:val="00B13AD6"/>
    <w:rsid w:val="00B149B0"/>
    <w:rsid w:val="00B15548"/>
    <w:rsid w:val="00B15B68"/>
    <w:rsid w:val="00B169A1"/>
    <w:rsid w:val="00B176FE"/>
    <w:rsid w:val="00B17C3A"/>
    <w:rsid w:val="00B2049A"/>
    <w:rsid w:val="00B20709"/>
    <w:rsid w:val="00B21757"/>
    <w:rsid w:val="00B21DF2"/>
    <w:rsid w:val="00B21E2A"/>
    <w:rsid w:val="00B222E0"/>
    <w:rsid w:val="00B235FF"/>
    <w:rsid w:val="00B24D0C"/>
    <w:rsid w:val="00B25C4B"/>
    <w:rsid w:val="00B25E9A"/>
    <w:rsid w:val="00B266D7"/>
    <w:rsid w:val="00B26EF8"/>
    <w:rsid w:val="00B27E09"/>
    <w:rsid w:val="00B30307"/>
    <w:rsid w:val="00B30522"/>
    <w:rsid w:val="00B308E2"/>
    <w:rsid w:val="00B3237F"/>
    <w:rsid w:val="00B3384D"/>
    <w:rsid w:val="00B3484C"/>
    <w:rsid w:val="00B349F2"/>
    <w:rsid w:val="00B354E6"/>
    <w:rsid w:val="00B365E4"/>
    <w:rsid w:val="00B376C9"/>
    <w:rsid w:val="00B37A58"/>
    <w:rsid w:val="00B40807"/>
    <w:rsid w:val="00B410A8"/>
    <w:rsid w:val="00B411F8"/>
    <w:rsid w:val="00B41FA3"/>
    <w:rsid w:val="00B424EF"/>
    <w:rsid w:val="00B43EFA"/>
    <w:rsid w:val="00B45A4A"/>
    <w:rsid w:val="00B45B6F"/>
    <w:rsid w:val="00B460D2"/>
    <w:rsid w:val="00B46C52"/>
    <w:rsid w:val="00B51A7B"/>
    <w:rsid w:val="00B531E5"/>
    <w:rsid w:val="00B54415"/>
    <w:rsid w:val="00B55125"/>
    <w:rsid w:val="00B552B4"/>
    <w:rsid w:val="00B55435"/>
    <w:rsid w:val="00B55A1C"/>
    <w:rsid w:val="00B56B78"/>
    <w:rsid w:val="00B56FCA"/>
    <w:rsid w:val="00B6086A"/>
    <w:rsid w:val="00B636A9"/>
    <w:rsid w:val="00B6584B"/>
    <w:rsid w:val="00B65D4B"/>
    <w:rsid w:val="00B65F6E"/>
    <w:rsid w:val="00B6644A"/>
    <w:rsid w:val="00B67504"/>
    <w:rsid w:val="00B67DEE"/>
    <w:rsid w:val="00B71BD4"/>
    <w:rsid w:val="00B7297C"/>
    <w:rsid w:val="00B72CCB"/>
    <w:rsid w:val="00B74495"/>
    <w:rsid w:val="00B749E0"/>
    <w:rsid w:val="00B74F87"/>
    <w:rsid w:val="00B75A4F"/>
    <w:rsid w:val="00B75D50"/>
    <w:rsid w:val="00B77196"/>
    <w:rsid w:val="00B83595"/>
    <w:rsid w:val="00B850E5"/>
    <w:rsid w:val="00B85588"/>
    <w:rsid w:val="00B860D5"/>
    <w:rsid w:val="00B86DF4"/>
    <w:rsid w:val="00B8788B"/>
    <w:rsid w:val="00B87C12"/>
    <w:rsid w:val="00B90FE3"/>
    <w:rsid w:val="00B915F9"/>
    <w:rsid w:val="00B916D3"/>
    <w:rsid w:val="00B91C6A"/>
    <w:rsid w:val="00B92659"/>
    <w:rsid w:val="00B927A1"/>
    <w:rsid w:val="00B92CF4"/>
    <w:rsid w:val="00B934D2"/>
    <w:rsid w:val="00B94B47"/>
    <w:rsid w:val="00B95902"/>
    <w:rsid w:val="00B95B4F"/>
    <w:rsid w:val="00B960C5"/>
    <w:rsid w:val="00B960CC"/>
    <w:rsid w:val="00BA08C5"/>
    <w:rsid w:val="00BA1BD9"/>
    <w:rsid w:val="00BA1D15"/>
    <w:rsid w:val="00BA1EEA"/>
    <w:rsid w:val="00BA2202"/>
    <w:rsid w:val="00BA374B"/>
    <w:rsid w:val="00BA5C2D"/>
    <w:rsid w:val="00BA757E"/>
    <w:rsid w:val="00BB1A4A"/>
    <w:rsid w:val="00BB229B"/>
    <w:rsid w:val="00BB3D81"/>
    <w:rsid w:val="00BB4D62"/>
    <w:rsid w:val="00BB55BE"/>
    <w:rsid w:val="00BB597E"/>
    <w:rsid w:val="00BB5E9D"/>
    <w:rsid w:val="00BB7040"/>
    <w:rsid w:val="00BB71A7"/>
    <w:rsid w:val="00BB72D6"/>
    <w:rsid w:val="00BB7DDD"/>
    <w:rsid w:val="00BC07AC"/>
    <w:rsid w:val="00BC1C94"/>
    <w:rsid w:val="00BC2493"/>
    <w:rsid w:val="00BC29AC"/>
    <w:rsid w:val="00BC5C1E"/>
    <w:rsid w:val="00BC5FDD"/>
    <w:rsid w:val="00BC7AEE"/>
    <w:rsid w:val="00BD1230"/>
    <w:rsid w:val="00BD2661"/>
    <w:rsid w:val="00BD2BC7"/>
    <w:rsid w:val="00BD3155"/>
    <w:rsid w:val="00BD3781"/>
    <w:rsid w:val="00BD3EB2"/>
    <w:rsid w:val="00BD4642"/>
    <w:rsid w:val="00BD4C84"/>
    <w:rsid w:val="00BD5A55"/>
    <w:rsid w:val="00BD5CF7"/>
    <w:rsid w:val="00BE07E6"/>
    <w:rsid w:val="00BE1ADB"/>
    <w:rsid w:val="00BE204A"/>
    <w:rsid w:val="00BE2459"/>
    <w:rsid w:val="00BE37DD"/>
    <w:rsid w:val="00BE3B3B"/>
    <w:rsid w:val="00BE5E0F"/>
    <w:rsid w:val="00BE66DC"/>
    <w:rsid w:val="00BE73EB"/>
    <w:rsid w:val="00BF17D8"/>
    <w:rsid w:val="00BF1C36"/>
    <w:rsid w:val="00BF34F8"/>
    <w:rsid w:val="00BF373C"/>
    <w:rsid w:val="00BF3A9B"/>
    <w:rsid w:val="00BF66BC"/>
    <w:rsid w:val="00BF6863"/>
    <w:rsid w:val="00BF6AF3"/>
    <w:rsid w:val="00BF739F"/>
    <w:rsid w:val="00C0002B"/>
    <w:rsid w:val="00C00FAD"/>
    <w:rsid w:val="00C0283D"/>
    <w:rsid w:val="00C02BA9"/>
    <w:rsid w:val="00C0338B"/>
    <w:rsid w:val="00C0387E"/>
    <w:rsid w:val="00C0499A"/>
    <w:rsid w:val="00C04C20"/>
    <w:rsid w:val="00C0581D"/>
    <w:rsid w:val="00C05FA4"/>
    <w:rsid w:val="00C06A4E"/>
    <w:rsid w:val="00C073D9"/>
    <w:rsid w:val="00C07C6A"/>
    <w:rsid w:val="00C1080A"/>
    <w:rsid w:val="00C10A1F"/>
    <w:rsid w:val="00C113B8"/>
    <w:rsid w:val="00C11F3A"/>
    <w:rsid w:val="00C15064"/>
    <w:rsid w:val="00C15BC1"/>
    <w:rsid w:val="00C16666"/>
    <w:rsid w:val="00C16FFB"/>
    <w:rsid w:val="00C1718C"/>
    <w:rsid w:val="00C174D0"/>
    <w:rsid w:val="00C17958"/>
    <w:rsid w:val="00C2064A"/>
    <w:rsid w:val="00C20858"/>
    <w:rsid w:val="00C20ECE"/>
    <w:rsid w:val="00C218E0"/>
    <w:rsid w:val="00C222EB"/>
    <w:rsid w:val="00C2245D"/>
    <w:rsid w:val="00C22A79"/>
    <w:rsid w:val="00C23A3A"/>
    <w:rsid w:val="00C2403F"/>
    <w:rsid w:val="00C24257"/>
    <w:rsid w:val="00C24409"/>
    <w:rsid w:val="00C25228"/>
    <w:rsid w:val="00C25C80"/>
    <w:rsid w:val="00C25DF9"/>
    <w:rsid w:val="00C25ED6"/>
    <w:rsid w:val="00C263DF"/>
    <w:rsid w:val="00C26964"/>
    <w:rsid w:val="00C26CCA"/>
    <w:rsid w:val="00C27109"/>
    <w:rsid w:val="00C27C93"/>
    <w:rsid w:val="00C32310"/>
    <w:rsid w:val="00C32E68"/>
    <w:rsid w:val="00C32E83"/>
    <w:rsid w:val="00C332B7"/>
    <w:rsid w:val="00C3355D"/>
    <w:rsid w:val="00C33696"/>
    <w:rsid w:val="00C3686E"/>
    <w:rsid w:val="00C36E0C"/>
    <w:rsid w:val="00C3723C"/>
    <w:rsid w:val="00C376EB"/>
    <w:rsid w:val="00C3788A"/>
    <w:rsid w:val="00C40C8E"/>
    <w:rsid w:val="00C41CC7"/>
    <w:rsid w:val="00C423DF"/>
    <w:rsid w:val="00C431B2"/>
    <w:rsid w:val="00C43679"/>
    <w:rsid w:val="00C4465F"/>
    <w:rsid w:val="00C454AC"/>
    <w:rsid w:val="00C458A2"/>
    <w:rsid w:val="00C46C1C"/>
    <w:rsid w:val="00C46F97"/>
    <w:rsid w:val="00C50A1E"/>
    <w:rsid w:val="00C50B06"/>
    <w:rsid w:val="00C5223F"/>
    <w:rsid w:val="00C526B6"/>
    <w:rsid w:val="00C55F07"/>
    <w:rsid w:val="00C5700F"/>
    <w:rsid w:val="00C60315"/>
    <w:rsid w:val="00C6054F"/>
    <w:rsid w:val="00C608D1"/>
    <w:rsid w:val="00C6125C"/>
    <w:rsid w:val="00C63B4C"/>
    <w:rsid w:val="00C63D5B"/>
    <w:rsid w:val="00C648B9"/>
    <w:rsid w:val="00C64C5B"/>
    <w:rsid w:val="00C657EE"/>
    <w:rsid w:val="00C65965"/>
    <w:rsid w:val="00C66557"/>
    <w:rsid w:val="00C66679"/>
    <w:rsid w:val="00C671B5"/>
    <w:rsid w:val="00C67BBF"/>
    <w:rsid w:val="00C71D08"/>
    <w:rsid w:val="00C71D6B"/>
    <w:rsid w:val="00C72077"/>
    <w:rsid w:val="00C726DF"/>
    <w:rsid w:val="00C74096"/>
    <w:rsid w:val="00C7465D"/>
    <w:rsid w:val="00C74755"/>
    <w:rsid w:val="00C74A8C"/>
    <w:rsid w:val="00C75AC5"/>
    <w:rsid w:val="00C76422"/>
    <w:rsid w:val="00C76593"/>
    <w:rsid w:val="00C76AF1"/>
    <w:rsid w:val="00C777C7"/>
    <w:rsid w:val="00C81180"/>
    <w:rsid w:val="00C82135"/>
    <w:rsid w:val="00C831EC"/>
    <w:rsid w:val="00C832B1"/>
    <w:rsid w:val="00C83733"/>
    <w:rsid w:val="00C83A02"/>
    <w:rsid w:val="00C846BB"/>
    <w:rsid w:val="00C84C6A"/>
    <w:rsid w:val="00C85812"/>
    <w:rsid w:val="00C874F9"/>
    <w:rsid w:val="00C90181"/>
    <w:rsid w:val="00C91626"/>
    <w:rsid w:val="00C916FD"/>
    <w:rsid w:val="00C91FB6"/>
    <w:rsid w:val="00C92340"/>
    <w:rsid w:val="00C93DCA"/>
    <w:rsid w:val="00C9529E"/>
    <w:rsid w:val="00C955C8"/>
    <w:rsid w:val="00C95782"/>
    <w:rsid w:val="00C977DA"/>
    <w:rsid w:val="00CA0098"/>
    <w:rsid w:val="00CA03BB"/>
    <w:rsid w:val="00CA0442"/>
    <w:rsid w:val="00CA15F1"/>
    <w:rsid w:val="00CA2533"/>
    <w:rsid w:val="00CA4249"/>
    <w:rsid w:val="00CA558F"/>
    <w:rsid w:val="00CA5B01"/>
    <w:rsid w:val="00CA5CC9"/>
    <w:rsid w:val="00CA72A2"/>
    <w:rsid w:val="00CA7EE5"/>
    <w:rsid w:val="00CB00DC"/>
    <w:rsid w:val="00CB0E3F"/>
    <w:rsid w:val="00CB15CD"/>
    <w:rsid w:val="00CB276C"/>
    <w:rsid w:val="00CB288A"/>
    <w:rsid w:val="00CB290F"/>
    <w:rsid w:val="00CB2DD1"/>
    <w:rsid w:val="00CB40A0"/>
    <w:rsid w:val="00CB42BC"/>
    <w:rsid w:val="00CB48C6"/>
    <w:rsid w:val="00CB542C"/>
    <w:rsid w:val="00CB5EFE"/>
    <w:rsid w:val="00CB6F58"/>
    <w:rsid w:val="00CC0027"/>
    <w:rsid w:val="00CC0947"/>
    <w:rsid w:val="00CC1142"/>
    <w:rsid w:val="00CC14E2"/>
    <w:rsid w:val="00CC3722"/>
    <w:rsid w:val="00CC380A"/>
    <w:rsid w:val="00CC4A81"/>
    <w:rsid w:val="00CC567B"/>
    <w:rsid w:val="00CC5B00"/>
    <w:rsid w:val="00CC6E9B"/>
    <w:rsid w:val="00CC7D9A"/>
    <w:rsid w:val="00CD1237"/>
    <w:rsid w:val="00CD2189"/>
    <w:rsid w:val="00CD235B"/>
    <w:rsid w:val="00CD29B6"/>
    <w:rsid w:val="00CD2CB9"/>
    <w:rsid w:val="00CD3451"/>
    <w:rsid w:val="00CD3F99"/>
    <w:rsid w:val="00CD4391"/>
    <w:rsid w:val="00CD43A3"/>
    <w:rsid w:val="00CD53C1"/>
    <w:rsid w:val="00CD550B"/>
    <w:rsid w:val="00CD5E41"/>
    <w:rsid w:val="00CD6AE7"/>
    <w:rsid w:val="00CD6E38"/>
    <w:rsid w:val="00CD6ED8"/>
    <w:rsid w:val="00CD737B"/>
    <w:rsid w:val="00CD753A"/>
    <w:rsid w:val="00CE0B60"/>
    <w:rsid w:val="00CE0DA3"/>
    <w:rsid w:val="00CE26F4"/>
    <w:rsid w:val="00CE2746"/>
    <w:rsid w:val="00CE2D6D"/>
    <w:rsid w:val="00CE2D74"/>
    <w:rsid w:val="00CE4A28"/>
    <w:rsid w:val="00CE4DD8"/>
    <w:rsid w:val="00CE72F4"/>
    <w:rsid w:val="00CE7493"/>
    <w:rsid w:val="00CE7ADB"/>
    <w:rsid w:val="00CF1C58"/>
    <w:rsid w:val="00CF2305"/>
    <w:rsid w:val="00CF32FF"/>
    <w:rsid w:val="00CF44DD"/>
    <w:rsid w:val="00CF4663"/>
    <w:rsid w:val="00CF49DB"/>
    <w:rsid w:val="00CF532B"/>
    <w:rsid w:val="00CF5909"/>
    <w:rsid w:val="00CF639C"/>
    <w:rsid w:val="00CF6DD3"/>
    <w:rsid w:val="00CF7CC0"/>
    <w:rsid w:val="00D000B3"/>
    <w:rsid w:val="00D0016D"/>
    <w:rsid w:val="00D012D3"/>
    <w:rsid w:val="00D037C4"/>
    <w:rsid w:val="00D04F39"/>
    <w:rsid w:val="00D0622C"/>
    <w:rsid w:val="00D104A0"/>
    <w:rsid w:val="00D111EE"/>
    <w:rsid w:val="00D1186D"/>
    <w:rsid w:val="00D121D3"/>
    <w:rsid w:val="00D1244F"/>
    <w:rsid w:val="00D1374A"/>
    <w:rsid w:val="00D13B43"/>
    <w:rsid w:val="00D152D8"/>
    <w:rsid w:val="00D155BA"/>
    <w:rsid w:val="00D15AFC"/>
    <w:rsid w:val="00D15E5B"/>
    <w:rsid w:val="00D174EA"/>
    <w:rsid w:val="00D21201"/>
    <w:rsid w:val="00D2226A"/>
    <w:rsid w:val="00D22753"/>
    <w:rsid w:val="00D22BAD"/>
    <w:rsid w:val="00D239DF"/>
    <w:rsid w:val="00D241A1"/>
    <w:rsid w:val="00D2487B"/>
    <w:rsid w:val="00D25936"/>
    <w:rsid w:val="00D25EF6"/>
    <w:rsid w:val="00D270BD"/>
    <w:rsid w:val="00D30557"/>
    <w:rsid w:val="00D30BD7"/>
    <w:rsid w:val="00D30ECA"/>
    <w:rsid w:val="00D33945"/>
    <w:rsid w:val="00D3581F"/>
    <w:rsid w:val="00D35A5B"/>
    <w:rsid w:val="00D375FB"/>
    <w:rsid w:val="00D37772"/>
    <w:rsid w:val="00D378F3"/>
    <w:rsid w:val="00D41A9F"/>
    <w:rsid w:val="00D42374"/>
    <w:rsid w:val="00D43652"/>
    <w:rsid w:val="00D44096"/>
    <w:rsid w:val="00D45473"/>
    <w:rsid w:val="00D45CF0"/>
    <w:rsid w:val="00D45E18"/>
    <w:rsid w:val="00D4605F"/>
    <w:rsid w:val="00D462FE"/>
    <w:rsid w:val="00D46AFE"/>
    <w:rsid w:val="00D46EA0"/>
    <w:rsid w:val="00D46EEE"/>
    <w:rsid w:val="00D470A6"/>
    <w:rsid w:val="00D47146"/>
    <w:rsid w:val="00D473EB"/>
    <w:rsid w:val="00D52F66"/>
    <w:rsid w:val="00D5455B"/>
    <w:rsid w:val="00D55B65"/>
    <w:rsid w:val="00D60CA7"/>
    <w:rsid w:val="00D620E8"/>
    <w:rsid w:val="00D63359"/>
    <w:rsid w:val="00D63788"/>
    <w:rsid w:val="00D63DEC"/>
    <w:rsid w:val="00D64161"/>
    <w:rsid w:val="00D65319"/>
    <w:rsid w:val="00D653A7"/>
    <w:rsid w:val="00D65D79"/>
    <w:rsid w:val="00D6711B"/>
    <w:rsid w:val="00D70348"/>
    <w:rsid w:val="00D7035D"/>
    <w:rsid w:val="00D705E8"/>
    <w:rsid w:val="00D71048"/>
    <w:rsid w:val="00D719E2"/>
    <w:rsid w:val="00D72457"/>
    <w:rsid w:val="00D72FC9"/>
    <w:rsid w:val="00D731B6"/>
    <w:rsid w:val="00D7415E"/>
    <w:rsid w:val="00D74276"/>
    <w:rsid w:val="00D752A0"/>
    <w:rsid w:val="00D7736E"/>
    <w:rsid w:val="00D7776C"/>
    <w:rsid w:val="00D77B1D"/>
    <w:rsid w:val="00D807D2"/>
    <w:rsid w:val="00D8129C"/>
    <w:rsid w:val="00D81BBF"/>
    <w:rsid w:val="00D8299D"/>
    <w:rsid w:val="00D832A1"/>
    <w:rsid w:val="00D83514"/>
    <w:rsid w:val="00D8365E"/>
    <w:rsid w:val="00D83AF7"/>
    <w:rsid w:val="00D83B24"/>
    <w:rsid w:val="00D84CEC"/>
    <w:rsid w:val="00D85732"/>
    <w:rsid w:val="00D86727"/>
    <w:rsid w:val="00D873A5"/>
    <w:rsid w:val="00D87D8E"/>
    <w:rsid w:val="00D90C0D"/>
    <w:rsid w:val="00D919EC"/>
    <w:rsid w:val="00D931EE"/>
    <w:rsid w:val="00D966C8"/>
    <w:rsid w:val="00D972C8"/>
    <w:rsid w:val="00DA0427"/>
    <w:rsid w:val="00DA1683"/>
    <w:rsid w:val="00DA2689"/>
    <w:rsid w:val="00DA2722"/>
    <w:rsid w:val="00DA2FB9"/>
    <w:rsid w:val="00DA38E0"/>
    <w:rsid w:val="00DA4D49"/>
    <w:rsid w:val="00DA5128"/>
    <w:rsid w:val="00DA531F"/>
    <w:rsid w:val="00DA6344"/>
    <w:rsid w:val="00DB0383"/>
    <w:rsid w:val="00DB04F4"/>
    <w:rsid w:val="00DB09F1"/>
    <w:rsid w:val="00DB23A2"/>
    <w:rsid w:val="00DB23C2"/>
    <w:rsid w:val="00DB2F2D"/>
    <w:rsid w:val="00DB43D4"/>
    <w:rsid w:val="00DB4796"/>
    <w:rsid w:val="00DB4F41"/>
    <w:rsid w:val="00DB5B12"/>
    <w:rsid w:val="00DB626C"/>
    <w:rsid w:val="00DB7A27"/>
    <w:rsid w:val="00DC2AC2"/>
    <w:rsid w:val="00DC2E4F"/>
    <w:rsid w:val="00DC35DF"/>
    <w:rsid w:val="00DC3A5C"/>
    <w:rsid w:val="00DC70C7"/>
    <w:rsid w:val="00DC7202"/>
    <w:rsid w:val="00DC748D"/>
    <w:rsid w:val="00DD0812"/>
    <w:rsid w:val="00DD0E00"/>
    <w:rsid w:val="00DD129E"/>
    <w:rsid w:val="00DD35FC"/>
    <w:rsid w:val="00DD68F8"/>
    <w:rsid w:val="00DE0485"/>
    <w:rsid w:val="00DE1202"/>
    <w:rsid w:val="00DE1E91"/>
    <w:rsid w:val="00DE35D0"/>
    <w:rsid w:val="00DE4C10"/>
    <w:rsid w:val="00DE4C39"/>
    <w:rsid w:val="00DE5201"/>
    <w:rsid w:val="00DE572B"/>
    <w:rsid w:val="00DE5DD2"/>
    <w:rsid w:val="00DE5FB5"/>
    <w:rsid w:val="00DE65DA"/>
    <w:rsid w:val="00DE6949"/>
    <w:rsid w:val="00DE78FA"/>
    <w:rsid w:val="00DF0005"/>
    <w:rsid w:val="00DF12C6"/>
    <w:rsid w:val="00DF14BC"/>
    <w:rsid w:val="00DF1708"/>
    <w:rsid w:val="00DF1C1A"/>
    <w:rsid w:val="00DF1CB1"/>
    <w:rsid w:val="00DF1F6A"/>
    <w:rsid w:val="00DF3AAC"/>
    <w:rsid w:val="00DF5CCD"/>
    <w:rsid w:val="00DF6426"/>
    <w:rsid w:val="00DF6A83"/>
    <w:rsid w:val="00DF6DEF"/>
    <w:rsid w:val="00DF70BE"/>
    <w:rsid w:val="00E00B30"/>
    <w:rsid w:val="00E01433"/>
    <w:rsid w:val="00E02123"/>
    <w:rsid w:val="00E02B9B"/>
    <w:rsid w:val="00E02DBB"/>
    <w:rsid w:val="00E039D1"/>
    <w:rsid w:val="00E056FC"/>
    <w:rsid w:val="00E111C4"/>
    <w:rsid w:val="00E123FE"/>
    <w:rsid w:val="00E12845"/>
    <w:rsid w:val="00E1289D"/>
    <w:rsid w:val="00E13654"/>
    <w:rsid w:val="00E15B7A"/>
    <w:rsid w:val="00E169A6"/>
    <w:rsid w:val="00E16F02"/>
    <w:rsid w:val="00E17BF2"/>
    <w:rsid w:val="00E17D31"/>
    <w:rsid w:val="00E20305"/>
    <w:rsid w:val="00E21C44"/>
    <w:rsid w:val="00E21E07"/>
    <w:rsid w:val="00E222C9"/>
    <w:rsid w:val="00E2697A"/>
    <w:rsid w:val="00E27D0C"/>
    <w:rsid w:val="00E27F84"/>
    <w:rsid w:val="00E30684"/>
    <w:rsid w:val="00E31456"/>
    <w:rsid w:val="00E32279"/>
    <w:rsid w:val="00E3388C"/>
    <w:rsid w:val="00E33D98"/>
    <w:rsid w:val="00E33DA8"/>
    <w:rsid w:val="00E34B2C"/>
    <w:rsid w:val="00E366A3"/>
    <w:rsid w:val="00E374B9"/>
    <w:rsid w:val="00E4025E"/>
    <w:rsid w:val="00E40826"/>
    <w:rsid w:val="00E41F19"/>
    <w:rsid w:val="00E420AD"/>
    <w:rsid w:val="00E42A8D"/>
    <w:rsid w:val="00E42BBA"/>
    <w:rsid w:val="00E4353D"/>
    <w:rsid w:val="00E44081"/>
    <w:rsid w:val="00E4425D"/>
    <w:rsid w:val="00E44F95"/>
    <w:rsid w:val="00E45DB3"/>
    <w:rsid w:val="00E46272"/>
    <w:rsid w:val="00E4689D"/>
    <w:rsid w:val="00E53817"/>
    <w:rsid w:val="00E53FFA"/>
    <w:rsid w:val="00E547FC"/>
    <w:rsid w:val="00E55412"/>
    <w:rsid w:val="00E56BF9"/>
    <w:rsid w:val="00E57AFB"/>
    <w:rsid w:val="00E60C66"/>
    <w:rsid w:val="00E60C70"/>
    <w:rsid w:val="00E6173F"/>
    <w:rsid w:val="00E621EE"/>
    <w:rsid w:val="00E63462"/>
    <w:rsid w:val="00E63473"/>
    <w:rsid w:val="00E6685A"/>
    <w:rsid w:val="00E673FD"/>
    <w:rsid w:val="00E67C33"/>
    <w:rsid w:val="00E702B8"/>
    <w:rsid w:val="00E71DD0"/>
    <w:rsid w:val="00E72D4E"/>
    <w:rsid w:val="00E736FE"/>
    <w:rsid w:val="00E749AA"/>
    <w:rsid w:val="00E775AB"/>
    <w:rsid w:val="00E809AC"/>
    <w:rsid w:val="00E81660"/>
    <w:rsid w:val="00E82867"/>
    <w:rsid w:val="00E82F55"/>
    <w:rsid w:val="00E830FC"/>
    <w:rsid w:val="00E839DA"/>
    <w:rsid w:val="00E86E13"/>
    <w:rsid w:val="00E87028"/>
    <w:rsid w:val="00E875A2"/>
    <w:rsid w:val="00E87C83"/>
    <w:rsid w:val="00E87E51"/>
    <w:rsid w:val="00E91C16"/>
    <w:rsid w:val="00E91D71"/>
    <w:rsid w:val="00E923FE"/>
    <w:rsid w:val="00E92D87"/>
    <w:rsid w:val="00E94664"/>
    <w:rsid w:val="00E94A96"/>
    <w:rsid w:val="00E94DF8"/>
    <w:rsid w:val="00E95AC8"/>
    <w:rsid w:val="00E95FCD"/>
    <w:rsid w:val="00E97774"/>
    <w:rsid w:val="00E978CE"/>
    <w:rsid w:val="00EA0512"/>
    <w:rsid w:val="00EA0CE3"/>
    <w:rsid w:val="00EA1874"/>
    <w:rsid w:val="00EA1CAD"/>
    <w:rsid w:val="00EA1FE6"/>
    <w:rsid w:val="00EA29FA"/>
    <w:rsid w:val="00EA320D"/>
    <w:rsid w:val="00EA3C6C"/>
    <w:rsid w:val="00EA4177"/>
    <w:rsid w:val="00EA65F6"/>
    <w:rsid w:val="00EA713C"/>
    <w:rsid w:val="00EA7D9E"/>
    <w:rsid w:val="00EB0551"/>
    <w:rsid w:val="00EB1B60"/>
    <w:rsid w:val="00EB2FBA"/>
    <w:rsid w:val="00EB3C8F"/>
    <w:rsid w:val="00EB40E3"/>
    <w:rsid w:val="00EB4541"/>
    <w:rsid w:val="00EB4FEF"/>
    <w:rsid w:val="00EB59BB"/>
    <w:rsid w:val="00EB5BDD"/>
    <w:rsid w:val="00EB5C81"/>
    <w:rsid w:val="00EB60DD"/>
    <w:rsid w:val="00EB6105"/>
    <w:rsid w:val="00EB716F"/>
    <w:rsid w:val="00EB73DE"/>
    <w:rsid w:val="00EB758D"/>
    <w:rsid w:val="00EC0570"/>
    <w:rsid w:val="00EC1C3B"/>
    <w:rsid w:val="00EC2341"/>
    <w:rsid w:val="00EC25B1"/>
    <w:rsid w:val="00EC3291"/>
    <w:rsid w:val="00EC33C4"/>
    <w:rsid w:val="00EC3CAA"/>
    <w:rsid w:val="00EC52AD"/>
    <w:rsid w:val="00EC65C0"/>
    <w:rsid w:val="00EC69CD"/>
    <w:rsid w:val="00ED012A"/>
    <w:rsid w:val="00ED1CC4"/>
    <w:rsid w:val="00ED36F4"/>
    <w:rsid w:val="00ED442F"/>
    <w:rsid w:val="00ED510A"/>
    <w:rsid w:val="00ED60C6"/>
    <w:rsid w:val="00ED70E5"/>
    <w:rsid w:val="00ED7178"/>
    <w:rsid w:val="00ED726B"/>
    <w:rsid w:val="00EE1235"/>
    <w:rsid w:val="00EE191F"/>
    <w:rsid w:val="00EE1BBB"/>
    <w:rsid w:val="00EE2992"/>
    <w:rsid w:val="00EE33B9"/>
    <w:rsid w:val="00EE390B"/>
    <w:rsid w:val="00EE3C48"/>
    <w:rsid w:val="00EE52D9"/>
    <w:rsid w:val="00EE60C7"/>
    <w:rsid w:val="00EE6430"/>
    <w:rsid w:val="00EF061C"/>
    <w:rsid w:val="00EF077E"/>
    <w:rsid w:val="00EF09C5"/>
    <w:rsid w:val="00EF31B2"/>
    <w:rsid w:val="00EF3806"/>
    <w:rsid w:val="00EF4C91"/>
    <w:rsid w:val="00EF5D43"/>
    <w:rsid w:val="00EF64A2"/>
    <w:rsid w:val="00EF76E5"/>
    <w:rsid w:val="00F00423"/>
    <w:rsid w:val="00F00A6B"/>
    <w:rsid w:val="00F015D0"/>
    <w:rsid w:val="00F01EE7"/>
    <w:rsid w:val="00F0360A"/>
    <w:rsid w:val="00F03648"/>
    <w:rsid w:val="00F03A60"/>
    <w:rsid w:val="00F05963"/>
    <w:rsid w:val="00F06188"/>
    <w:rsid w:val="00F06BE4"/>
    <w:rsid w:val="00F10F3B"/>
    <w:rsid w:val="00F11DC1"/>
    <w:rsid w:val="00F121EE"/>
    <w:rsid w:val="00F1380B"/>
    <w:rsid w:val="00F14C77"/>
    <w:rsid w:val="00F159B1"/>
    <w:rsid w:val="00F15A22"/>
    <w:rsid w:val="00F16AF6"/>
    <w:rsid w:val="00F17C8C"/>
    <w:rsid w:val="00F2006B"/>
    <w:rsid w:val="00F20A97"/>
    <w:rsid w:val="00F22940"/>
    <w:rsid w:val="00F23A45"/>
    <w:rsid w:val="00F2794A"/>
    <w:rsid w:val="00F30721"/>
    <w:rsid w:val="00F30758"/>
    <w:rsid w:val="00F309B5"/>
    <w:rsid w:val="00F30F57"/>
    <w:rsid w:val="00F30FA9"/>
    <w:rsid w:val="00F3158D"/>
    <w:rsid w:val="00F32F0B"/>
    <w:rsid w:val="00F340EF"/>
    <w:rsid w:val="00F353B5"/>
    <w:rsid w:val="00F357FE"/>
    <w:rsid w:val="00F35844"/>
    <w:rsid w:val="00F35F2B"/>
    <w:rsid w:val="00F361E9"/>
    <w:rsid w:val="00F3788D"/>
    <w:rsid w:val="00F405FE"/>
    <w:rsid w:val="00F4168A"/>
    <w:rsid w:val="00F425DE"/>
    <w:rsid w:val="00F46286"/>
    <w:rsid w:val="00F4646C"/>
    <w:rsid w:val="00F47FB7"/>
    <w:rsid w:val="00F50629"/>
    <w:rsid w:val="00F51E4E"/>
    <w:rsid w:val="00F5231D"/>
    <w:rsid w:val="00F557E0"/>
    <w:rsid w:val="00F56EF2"/>
    <w:rsid w:val="00F60F99"/>
    <w:rsid w:val="00F61B42"/>
    <w:rsid w:val="00F621E0"/>
    <w:rsid w:val="00F6358B"/>
    <w:rsid w:val="00F646AF"/>
    <w:rsid w:val="00F665D8"/>
    <w:rsid w:val="00F668D9"/>
    <w:rsid w:val="00F66D4B"/>
    <w:rsid w:val="00F67E7D"/>
    <w:rsid w:val="00F70C3A"/>
    <w:rsid w:val="00F71345"/>
    <w:rsid w:val="00F71515"/>
    <w:rsid w:val="00F738B4"/>
    <w:rsid w:val="00F751BA"/>
    <w:rsid w:val="00F7568A"/>
    <w:rsid w:val="00F76FFF"/>
    <w:rsid w:val="00F77AFC"/>
    <w:rsid w:val="00F80769"/>
    <w:rsid w:val="00F81E22"/>
    <w:rsid w:val="00F831DD"/>
    <w:rsid w:val="00F83862"/>
    <w:rsid w:val="00F84582"/>
    <w:rsid w:val="00F85062"/>
    <w:rsid w:val="00F86926"/>
    <w:rsid w:val="00F87F27"/>
    <w:rsid w:val="00F907A3"/>
    <w:rsid w:val="00F91CA3"/>
    <w:rsid w:val="00F93093"/>
    <w:rsid w:val="00F93174"/>
    <w:rsid w:val="00F94355"/>
    <w:rsid w:val="00F96D39"/>
    <w:rsid w:val="00FA011D"/>
    <w:rsid w:val="00FA029E"/>
    <w:rsid w:val="00FA0999"/>
    <w:rsid w:val="00FA0EC5"/>
    <w:rsid w:val="00FA0F67"/>
    <w:rsid w:val="00FA0FED"/>
    <w:rsid w:val="00FA2AF3"/>
    <w:rsid w:val="00FA313B"/>
    <w:rsid w:val="00FA33FA"/>
    <w:rsid w:val="00FA34E3"/>
    <w:rsid w:val="00FA35C0"/>
    <w:rsid w:val="00FA4062"/>
    <w:rsid w:val="00FA4162"/>
    <w:rsid w:val="00FA434B"/>
    <w:rsid w:val="00FA51B6"/>
    <w:rsid w:val="00FA5DB8"/>
    <w:rsid w:val="00FA7F63"/>
    <w:rsid w:val="00FB1698"/>
    <w:rsid w:val="00FB18A2"/>
    <w:rsid w:val="00FB2175"/>
    <w:rsid w:val="00FB23A5"/>
    <w:rsid w:val="00FB3A37"/>
    <w:rsid w:val="00FB559C"/>
    <w:rsid w:val="00FB6354"/>
    <w:rsid w:val="00FB6C38"/>
    <w:rsid w:val="00FB7407"/>
    <w:rsid w:val="00FC0041"/>
    <w:rsid w:val="00FC09FE"/>
    <w:rsid w:val="00FC127E"/>
    <w:rsid w:val="00FC2647"/>
    <w:rsid w:val="00FC2732"/>
    <w:rsid w:val="00FC2D4B"/>
    <w:rsid w:val="00FC4E97"/>
    <w:rsid w:val="00FC53CA"/>
    <w:rsid w:val="00FC5473"/>
    <w:rsid w:val="00FC58F8"/>
    <w:rsid w:val="00FC5B7E"/>
    <w:rsid w:val="00FC70E5"/>
    <w:rsid w:val="00FC7930"/>
    <w:rsid w:val="00FC7BD7"/>
    <w:rsid w:val="00FD00B0"/>
    <w:rsid w:val="00FD02EB"/>
    <w:rsid w:val="00FD11FA"/>
    <w:rsid w:val="00FD3077"/>
    <w:rsid w:val="00FD37DE"/>
    <w:rsid w:val="00FD44F0"/>
    <w:rsid w:val="00FD4D8E"/>
    <w:rsid w:val="00FD5C26"/>
    <w:rsid w:val="00FD68BF"/>
    <w:rsid w:val="00FE030B"/>
    <w:rsid w:val="00FE039A"/>
    <w:rsid w:val="00FE0820"/>
    <w:rsid w:val="00FE1753"/>
    <w:rsid w:val="00FE2AE3"/>
    <w:rsid w:val="00FE3688"/>
    <w:rsid w:val="00FE3C51"/>
    <w:rsid w:val="00FE3C76"/>
    <w:rsid w:val="00FE4188"/>
    <w:rsid w:val="00FE7274"/>
    <w:rsid w:val="00FE7FB1"/>
    <w:rsid w:val="00FF1D2F"/>
    <w:rsid w:val="00FF3088"/>
    <w:rsid w:val="00FF4085"/>
    <w:rsid w:val="00FF41FF"/>
    <w:rsid w:val="00FF4DFA"/>
    <w:rsid w:val="00FF7DAF"/>
    <w:rsid w:val="0106176F"/>
    <w:rsid w:val="010A0BB1"/>
    <w:rsid w:val="010D41DB"/>
    <w:rsid w:val="01247401"/>
    <w:rsid w:val="01267321"/>
    <w:rsid w:val="013E44E7"/>
    <w:rsid w:val="01535F17"/>
    <w:rsid w:val="016368D9"/>
    <w:rsid w:val="0174530C"/>
    <w:rsid w:val="01755925"/>
    <w:rsid w:val="019740D4"/>
    <w:rsid w:val="01A939B4"/>
    <w:rsid w:val="01AB0488"/>
    <w:rsid w:val="01B00B91"/>
    <w:rsid w:val="01C22721"/>
    <w:rsid w:val="01DD38F4"/>
    <w:rsid w:val="01ED3508"/>
    <w:rsid w:val="022012BE"/>
    <w:rsid w:val="022277CC"/>
    <w:rsid w:val="02304737"/>
    <w:rsid w:val="025E0515"/>
    <w:rsid w:val="02661B67"/>
    <w:rsid w:val="02887693"/>
    <w:rsid w:val="02A45A09"/>
    <w:rsid w:val="02A94B0F"/>
    <w:rsid w:val="02EA790E"/>
    <w:rsid w:val="02EC1533"/>
    <w:rsid w:val="03022144"/>
    <w:rsid w:val="031A09C5"/>
    <w:rsid w:val="031E326C"/>
    <w:rsid w:val="0340259E"/>
    <w:rsid w:val="034615CB"/>
    <w:rsid w:val="034E7501"/>
    <w:rsid w:val="034F76D4"/>
    <w:rsid w:val="035960D4"/>
    <w:rsid w:val="037B1131"/>
    <w:rsid w:val="03844581"/>
    <w:rsid w:val="03886F33"/>
    <w:rsid w:val="039E0BFA"/>
    <w:rsid w:val="03AE2E1B"/>
    <w:rsid w:val="03D40B7E"/>
    <w:rsid w:val="04063808"/>
    <w:rsid w:val="041F5B30"/>
    <w:rsid w:val="04215183"/>
    <w:rsid w:val="04260A46"/>
    <w:rsid w:val="048D4C0C"/>
    <w:rsid w:val="04F16EF5"/>
    <w:rsid w:val="04FF0843"/>
    <w:rsid w:val="05107286"/>
    <w:rsid w:val="051E4D9C"/>
    <w:rsid w:val="052026BB"/>
    <w:rsid w:val="052931F2"/>
    <w:rsid w:val="05405C09"/>
    <w:rsid w:val="0547728D"/>
    <w:rsid w:val="054B33CA"/>
    <w:rsid w:val="05534670"/>
    <w:rsid w:val="05A579A5"/>
    <w:rsid w:val="05D07F0C"/>
    <w:rsid w:val="060E297C"/>
    <w:rsid w:val="06505467"/>
    <w:rsid w:val="065D7A12"/>
    <w:rsid w:val="066B1BFD"/>
    <w:rsid w:val="0688075D"/>
    <w:rsid w:val="068E0815"/>
    <w:rsid w:val="06BE3EA3"/>
    <w:rsid w:val="06C57298"/>
    <w:rsid w:val="06F215E3"/>
    <w:rsid w:val="06F609E4"/>
    <w:rsid w:val="0703393B"/>
    <w:rsid w:val="07050D06"/>
    <w:rsid w:val="07074CEE"/>
    <w:rsid w:val="07086CD1"/>
    <w:rsid w:val="073C3022"/>
    <w:rsid w:val="07696137"/>
    <w:rsid w:val="07A81EBF"/>
    <w:rsid w:val="07C51F45"/>
    <w:rsid w:val="07E1627D"/>
    <w:rsid w:val="07F61F50"/>
    <w:rsid w:val="07F72548"/>
    <w:rsid w:val="080279D4"/>
    <w:rsid w:val="081641F5"/>
    <w:rsid w:val="0826754D"/>
    <w:rsid w:val="082D16AB"/>
    <w:rsid w:val="083163B3"/>
    <w:rsid w:val="085A437F"/>
    <w:rsid w:val="0867427A"/>
    <w:rsid w:val="08B427A5"/>
    <w:rsid w:val="08CF7AFF"/>
    <w:rsid w:val="08D618B1"/>
    <w:rsid w:val="08F21A08"/>
    <w:rsid w:val="08F67E6B"/>
    <w:rsid w:val="08FC481F"/>
    <w:rsid w:val="092C3969"/>
    <w:rsid w:val="09347DD6"/>
    <w:rsid w:val="096A155A"/>
    <w:rsid w:val="09867B3F"/>
    <w:rsid w:val="09A811E3"/>
    <w:rsid w:val="09EA1FCB"/>
    <w:rsid w:val="09F11EEA"/>
    <w:rsid w:val="0A066DA9"/>
    <w:rsid w:val="0A252C0D"/>
    <w:rsid w:val="0A2E045C"/>
    <w:rsid w:val="0A2F775B"/>
    <w:rsid w:val="0A433D9F"/>
    <w:rsid w:val="0AB84131"/>
    <w:rsid w:val="0ACD3F10"/>
    <w:rsid w:val="0AED7E85"/>
    <w:rsid w:val="0AFD68F3"/>
    <w:rsid w:val="0B184935"/>
    <w:rsid w:val="0B583F86"/>
    <w:rsid w:val="0B70018E"/>
    <w:rsid w:val="0B892D20"/>
    <w:rsid w:val="0B8B1E6E"/>
    <w:rsid w:val="0B961375"/>
    <w:rsid w:val="0B9B6626"/>
    <w:rsid w:val="0BD93670"/>
    <w:rsid w:val="0BF71E6C"/>
    <w:rsid w:val="0BF747C5"/>
    <w:rsid w:val="0C09327A"/>
    <w:rsid w:val="0C3216F1"/>
    <w:rsid w:val="0C5D314E"/>
    <w:rsid w:val="0C64385B"/>
    <w:rsid w:val="0C704136"/>
    <w:rsid w:val="0C82736F"/>
    <w:rsid w:val="0CA02B2B"/>
    <w:rsid w:val="0CB23AAC"/>
    <w:rsid w:val="0CCD7E91"/>
    <w:rsid w:val="0CD62D83"/>
    <w:rsid w:val="0CDB109B"/>
    <w:rsid w:val="0CE86CBC"/>
    <w:rsid w:val="0D08756C"/>
    <w:rsid w:val="0D674DDF"/>
    <w:rsid w:val="0D933771"/>
    <w:rsid w:val="0DD70EA0"/>
    <w:rsid w:val="0DEF7A0F"/>
    <w:rsid w:val="0E144ED9"/>
    <w:rsid w:val="0E170BDB"/>
    <w:rsid w:val="0E3D0128"/>
    <w:rsid w:val="0E456D99"/>
    <w:rsid w:val="0E4A17E5"/>
    <w:rsid w:val="0E806DD0"/>
    <w:rsid w:val="0E94323B"/>
    <w:rsid w:val="0EE00BD6"/>
    <w:rsid w:val="0F02752B"/>
    <w:rsid w:val="0F2567A2"/>
    <w:rsid w:val="0F29732B"/>
    <w:rsid w:val="0F306CCB"/>
    <w:rsid w:val="0F6077C9"/>
    <w:rsid w:val="0F814C0D"/>
    <w:rsid w:val="0F834635"/>
    <w:rsid w:val="0FBC4437"/>
    <w:rsid w:val="0FE42007"/>
    <w:rsid w:val="10016D71"/>
    <w:rsid w:val="101638C2"/>
    <w:rsid w:val="103A06BA"/>
    <w:rsid w:val="104A4890"/>
    <w:rsid w:val="1074145E"/>
    <w:rsid w:val="109118E4"/>
    <w:rsid w:val="109B1AF7"/>
    <w:rsid w:val="109D4944"/>
    <w:rsid w:val="10A23171"/>
    <w:rsid w:val="10BB2E92"/>
    <w:rsid w:val="10FF1839"/>
    <w:rsid w:val="11150AED"/>
    <w:rsid w:val="11222717"/>
    <w:rsid w:val="112768FD"/>
    <w:rsid w:val="115A5C0B"/>
    <w:rsid w:val="116330E2"/>
    <w:rsid w:val="116B0555"/>
    <w:rsid w:val="117528BB"/>
    <w:rsid w:val="11A27543"/>
    <w:rsid w:val="11AD3D7F"/>
    <w:rsid w:val="11BB59DA"/>
    <w:rsid w:val="11BE4053"/>
    <w:rsid w:val="11F175B6"/>
    <w:rsid w:val="11F25FAC"/>
    <w:rsid w:val="1217067A"/>
    <w:rsid w:val="121A6FE5"/>
    <w:rsid w:val="121D7913"/>
    <w:rsid w:val="12451FD2"/>
    <w:rsid w:val="125C3DD6"/>
    <w:rsid w:val="126817A0"/>
    <w:rsid w:val="127563C8"/>
    <w:rsid w:val="12A5616E"/>
    <w:rsid w:val="12C44C29"/>
    <w:rsid w:val="13105D63"/>
    <w:rsid w:val="132076C2"/>
    <w:rsid w:val="13285AF8"/>
    <w:rsid w:val="133037A2"/>
    <w:rsid w:val="133E1C2D"/>
    <w:rsid w:val="134654D7"/>
    <w:rsid w:val="136D26FB"/>
    <w:rsid w:val="136D674F"/>
    <w:rsid w:val="13711142"/>
    <w:rsid w:val="137158C0"/>
    <w:rsid w:val="13770A47"/>
    <w:rsid w:val="13A60FCC"/>
    <w:rsid w:val="13A82DF7"/>
    <w:rsid w:val="13A900E0"/>
    <w:rsid w:val="13D10D42"/>
    <w:rsid w:val="13D80B42"/>
    <w:rsid w:val="13E63EA9"/>
    <w:rsid w:val="1411157F"/>
    <w:rsid w:val="14173230"/>
    <w:rsid w:val="142D4A4E"/>
    <w:rsid w:val="146D2B70"/>
    <w:rsid w:val="14B07FC0"/>
    <w:rsid w:val="14C5703F"/>
    <w:rsid w:val="14F73AA5"/>
    <w:rsid w:val="1575463E"/>
    <w:rsid w:val="15880D9B"/>
    <w:rsid w:val="15B93AD5"/>
    <w:rsid w:val="15BA5A26"/>
    <w:rsid w:val="15D97FCF"/>
    <w:rsid w:val="15DE3F9F"/>
    <w:rsid w:val="15ED2C5F"/>
    <w:rsid w:val="16445ED0"/>
    <w:rsid w:val="164725E0"/>
    <w:rsid w:val="16491D29"/>
    <w:rsid w:val="165E1A55"/>
    <w:rsid w:val="168444AB"/>
    <w:rsid w:val="169D3553"/>
    <w:rsid w:val="16AB0C1E"/>
    <w:rsid w:val="16B031A5"/>
    <w:rsid w:val="16CE1B3B"/>
    <w:rsid w:val="16E550B7"/>
    <w:rsid w:val="16F424E6"/>
    <w:rsid w:val="1705425E"/>
    <w:rsid w:val="170F25C7"/>
    <w:rsid w:val="171B2F92"/>
    <w:rsid w:val="17490842"/>
    <w:rsid w:val="17580A9F"/>
    <w:rsid w:val="17597090"/>
    <w:rsid w:val="1779511D"/>
    <w:rsid w:val="17A27151"/>
    <w:rsid w:val="17A9228C"/>
    <w:rsid w:val="17B15822"/>
    <w:rsid w:val="17E00265"/>
    <w:rsid w:val="17F77968"/>
    <w:rsid w:val="180B2A91"/>
    <w:rsid w:val="181109E2"/>
    <w:rsid w:val="1812184A"/>
    <w:rsid w:val="181D67C4"/>
    <w:rsid w:val="183E2562"/>
    <w:rsid w:val="184B1ED4"/>
    <w:rsid w:val="18872C90"/>
    <w:rsid w:val="188A48E8"/>
    <w:rsid w:val="18902E78"/>
    <w:rsid w:val="18E05758"/>
    <w:rsid w:val="190B086F"/>
    <w:rsid w:val="192456A7"/>
    <w:rsid w:val="192B112B"/>
    <w:rsid w:val="193875EE"/>
    <w:rsid w:val="193A1173"/>
    <w:rsid w:val="194B6132"/>
    <w:rsid w:val="19671771"/>
    <w:rsid w:val="1980042D"/>
    <w:rsid w:val="19C97F46"/>
    <w:rsid w:val="19F055A5"/>
    <w:rsid w:val="19FF77DF"/>
    <w:rsid w:val="1A070243"/>
    <w:rsid w:val="1A133CF7"/>
    <w:rsid w:val="1A141C12"/>
    <w:rsid w:val="1A1D34F3"/>
    <w:rsid w:val="1A39106A"/>
    <w:rsid w:val="1A3D7C28"/>
    <w:rsid w:val="1A6356F0"/>
    <w:rsid w:val="1A65233B"/>
    <w:rsid w:val="1A8322A9"/>
    <w:rsid w:val="1A8A0A77"/>
    <w:rsid w:val="1A9D5952"/>
    <w:rsid w:val="1A9F4F7F"/>
    <w:rsid w:val="1AA424CA"/>
    <w:rsid w:val="1AC64A1E"/>
    <w:rsid w:val="1AE77D9B"/>
    <w:rsid w:val="1B1A0AD9"/>
    <w:rsid w:val="1B2944F1"/>
    <w:rsid w:val="1B2A5151"/>
    <w:rsid w:val="1B307782"/>
    <w:rsid w:val="1B35228A"/>
    <w:rsid w:val="1B3640CD"/>
    <w:rsid w:val="1B387B61"/>
    <w:rsid w:val="1B674D7F"/>
    <w:rsid w:val="1B923D39"/>
    <w:rsid w:val="1C0E7610"/>
    <w:rsid w:val="1C2601C6"/>
    <w:rsid w:val="1C470036"/>
    <w:rsid w:val="1C4F26B2"/>
    <w:rsid w:val="1CCA0725"/>
    <w:rsid w:val="1CDF31B3"/>
    <w:rsid w:val="1CF83483"/>
    <w:rsid w:val="1D210DB5"/>
    <w:rsid w:val="1D384C24"/>
    <w:rsid w:val="1D434DDE"/>
    <w:rsid w:val="1D4B579F"/>
    <w:rsid w:val="1D60514C"/>
    <w:rsid w:val="1DF27DA8"/>
    <w:rsid w:val="1E290BC8"/>
    <w:rsid w:val="1E302536"/>
    <w:rsid w:val="1E3A198B"/>
    <w:rsid w:val="1E5C432C"/>
    <w:rsid w:val="1E94515F"/>
    <w:rsid w:val="1EA16F07"/>
    <w:rsid w:val="1F385914"/>
    <w:rsid w:val="1F424307"/>
    <w:rsid w:val="1F430220"/>
    <w:rsid w:val="1F703546"/>
    <w:rsid w:val="1F8F35EB"/>
    <w:rsid w:val="1FA549E1"/>
    <w:rsid w:val="1FCF5D02"/>
    <w:rsid w:val="1FD466D9"/>
    <w:rsid w:val="1FDA6B90"/>
    <w:rsid w:val="1FFC2A1B"/>
    <w:rsid w:val="20106CF6"/>
    <w:rsid w:val="201A276D"/>
    <w:rsid w:val="20253284"/>
    <w:rsid w:val="203473B4"/>
    <w:rsid w:val="204F455E"/>
    <w:rsid w:val="205F581E"/>
    <w:rsid w:val="207C2C48"/>
    <w:rsid w:val="208D299D"/>
    <w:rsid w:val="20971FD0"/>
    <w:rsid w:val="209D1F0B"/>
    <w:rsid w:val="20ED14DD"/>
    <w:rsid w:val="2113077D"/>
    <w:rsid w:val="21193225"/>
    <w:rsid w:val="2154778C"/>
    <w:rsid w:val="21597508"/>
    <w:rsid w:val="21723D75"/>
    <w:rsid w:val="218373CD"/>
    <w:rsid w:val="218B6FF7"/>
    <w:rsid w:val="218E0D70"/>
    <w:rsid w:val="21A73D3C"/>
    <w:rsid w:val="21AE1FE1"/>
    <w:rsid w:val="21D336C9"/>
    <w:rsid w:val="21E13677"/>
    <w:rsid w:val="21E22525"/>
    <w:rsid w:val="21FE2C33"/>
    <w:rsid w:val="220727ED"/>
    <w:rsid w:val="22125CF5"/>
    <w:rsid w:val="222F2508"/>
    <w:rsid w:val="225A2F5D"/>
    <w:rsid w:val="22671E36"/>
    <w:rsid w:val="226A622A"/>
    <w:rsid w:val="227547FA"/>
    <w:rsid w:val="22825646"/>
    <w:rsid w:val="22867ECB"/>
    <w:rsid w:val="22D075AC"/>
    <w:rsid w:val="22D24710"/>
    <w:rsid w:val="22F16692"/>
    <w:rsid w:val="23206FD3"/>
    <w:rsid w:val="23323A4A"/>
    <w:rsid w:val="234A1111"/>
    <w:rsid w:val="234E2C18"/>
    <w:rsid w:val="23547860"/>
    <w:rsid w:val="235D005D"/>
    <w:rsid w:val="23631771"/>
    <w:rsid w:val="2390556B"/>
    <w:rsid w:val="23906366"/>
    <w:rsid w:val="23965A21"/>
    <w:rsid w:val="23B52D8F"/>
    <w:rsid w:val="23C97C39"/>
    <w:rsid w:val="23D05ABC"/>
    <w:rsid w:val="23DB0A58"/>
    <w:rsid w:val="23DC2CF2"/>
    <w:rsid w:val="23DC57D4"/>
    <w:rsid w:val="2414208E"/>
    <w:rsid w:val="244412D9"/>
    <w:rsid w:val="245559AE"/>
    <w:rsid w:val="246740DE"/>
    <w:rsid w:val="247A2736"/>
    <w:rsid w:val="2481743E"/>
    <w:rsid w:val="248A5B1E"/>
    <w:rsid w:val="248C79BB"/>
    <w:rsid w:val="249142B8"/>
    <w:rsid w:val="249B5083"/>
    <w:rsid w:val="24B62D6C"/>
    <w:rsid w:val="24B827C6"/>
    <w:rsid w:val="24BA2256"/>
    <w:rsid w:val="24C92FE4"/>
    <w:rsid w:val="24D00D3F"/>
    <w:rsid w:val="25000C94"/>
    <w:rsid w:val="250D18B0"/>
    <w:rsid w:val="252872D0"/>
    <w:rsid w:val="253118C1"/>
    <w:rsid w:val="25360FBF"/>
    <w:rsid w:val="256E150E"/>
    <w:rsid w:val="257003D2"/>
    <w:rsid w:val="25756C29"/>
    <w:rsid w:val="25B2526B"/>
    <w:rsid w:val="25B44F1D"/>
    <w:rsid w:val="25D93935"/>
    <w:rsid w:val="260C0354"/>
    <w:rsid w:val="26171051"/>
    <w:rsid w:val="2620719B"/>
    <w:rsid w:val="26257E30"/>
    <w:rsid w:val="26594206"/>
    <w:rsid w:val="26604EB1"/>
    <w:rsid w:val="266653B2"/>
    <w:rsid w:val="266E6AF9"/>
    <w:rsid w:val="2678542C"/>
    <w:rsid w:val="267C479F"/>
    <w:rsid w:val="268E35D9"/>
    <w:rsid w:val="269966B3"/>
    <w:rsid w:val="26B816AB"/>
    <w:rsid w:val="26F650AE"/>
    <w:rsid w:val="26FF22F9"/>
    <w:rsid w:val="2729386F"/>
    <w:rsid w:val="2756658E"/>
    <w:rsid w:val="2759734C"/>
    <w:rsid w:val="2761136A"/>
    <w:rsid w:val="276F3C53"/>
    <w:rsid w:val="277853BD"/>
    <w:rsid w:val="279716B7"/>
    <w:rsid w:val="279B4D4D"/>
    <w:rsid w:val="279F4432"/>
    <w:rsid w:val="27B252BD"/>
    <w:rsid w:val="28065E18"/>
    <w:rsid w:val="28172E3B"/>
    <w:rsid w:val="2836766A"/>
    <w:rsid w:val="284576FA"/>
    <w:rsid w:val="284B5074"/>
    <w:rsid w:val="2856564B"/>
    <w:rsid w:val="285D2BE3"/>
    <w:rsid w:val="2882295A"/>
    <w:rsid w:val="28AC3FCE"/>
    <w:rsid w:val="28BC1ADE"/>
    <w:rsid w:val="28BC1F9E"/>
    <w:rsid w:val="29021B4C"/>
    <w:rsid w:val="29173480"/>
    <w:rsid w:val="293746A8"/>
    <w:rsid w:val="295A554D"/>
    <w:rsid w:val="29672220"/>
    <w:rsid w:val="297372FC"/>
    <w:rsid w:val="29751DE7"/>
    <w:rsid w:val="298802F9"/>
    <w:rsid w:val="29A32791"/>
    <w:rsid w:val="29A54E3C"/>
    <w:rsid w:val="29B32009"/>
    <w:rsid w:val="29B34331"/>
    <w:rsid w:val="29B5610A"/>
    <w:rsid w:val="29D378CE"/>
    <w:rsid w:val="29E36168"/>
    <w:rsid w:val="29EB1950"/>
    <w:rsid w:val="29EF50BA"/>
    <w:rsid w:val="29F3603B"/>
    <w:rsid w:val="2A3B1585"/>
    <w:rsid w:val="2A4E0EC2"/>
    <w:rsid w:val="2A5626A1"/>
    <w:rsid w:val="2A633E15"/>
    <w:rsid w:val="2A735141"/>
    <w:rsid w:val="2AA55588"/>
    <w:rsid w:val="2AB83061"/>
    <w:rsid w:val="2ABA5453"/>
    <w:rsid w:val="2ACD16BC"/>
    <w:rsid w:val="2AD1783C"/>
    <w:rsid w:val="2AF876AB"/>
    <w:rsid w:val="2AFE406E"/>
    <w:rsid w:val="2B0A3C31"/>
    <w:rsid w:val="2B1F225F"/>
    <w:rsid w:val="2B296CAA"/>
    <w:rsid w:val="2B4D7321"/>
    <w:rsid w:val="2B544045"/>
    <w:rsid w:val="2B7A6A62"/>
    <w:rsid w:val="2B7B082C"/>
    <w:rsid w:val="2BAE2F7F"/>
    <w:rsid w:val="2BC70A66"/>
    <w:rsid w:val="2BC94577"/>
    <w:rsid w:val="2BC97614"/>
    <w:rsid w:val="2C0B2001"/>
    <w:rsid w:val="2C2D26D2"/>
    <w:rsid w:val="2C2E2513"/>
    <w:rsid w:val="2C354F96"/>
    <w:rsid w:val="2C3934BF"/>
    <w:rsid w:val="2C5B2AA1"/>
    <w:rsid w:val="2C752E5E"/>
    <w:rsid w:val="2C9B1B11"/>
    <w:rsid w:val="2CAE1D50"/>
    <w:rsid w:val="2CC87C8D"/>
    <w:rsid w:val="2CF02480"/>
    <w:rsid w:val="2D080D13"/>
    <w:rsid w:val="2D087DE5"/>
    <w:rsid w:val="2D111C7B"/>
    <w:rsid w:val="2D1D6A42"/>
    <w:rsid w:val="2D322690"/>
    <w:rsid w:val="2D335057"/>
    <w:rsid w:val="2D54740D"/>
    <w:rsid w:val="2D5E6633"/>
    <w:rsid w:val="2D646232"/>
    <w:rsid w:val="2D673C7B"/>
    <w:rsid w:val="2D69347C"/>
    <w:rsid w:val="2D8E3115"/>
    <w:rsid w:val="2D9D6EDB"/>
    <w:rsid w:val="2DC0387D"/>
    <w:rsid w:val="2DF46658"/>
    <w:rsid w:val="2E4A1B6C"/>
    <w:rsid w:val="2E552B11"/>
    <w:rsid w:val="2E6D38F9"/>
    <w:rsid w:val="2E8852F7"/>
    <w:rsid w:val="2E903C8A"/>
    <w:rsid w:val="2EBD3133"/>
    <w:rsid w:val="2EE71AE5"/>
    <w:rsid w:val="2EF3792F"/>
    <w:rsid w:val="2EFB0474"/>
    <w:rsid w:val="2F080A89"/>
    <w:rsid w:val="2F9402EE"/>
    <w:rsid w:val="2FCC2019"/>
    <w:rsid w:val="30030EBA"/>
    <w:rsid w:val="300355F2"/>
    <w:rsid w:val="300D7CE8"/>
    <w:rsid w:val="301637BF"/>
    <w:rsid w:val="30225A12"/>
    <w:rsid w:val="30870E7E"/>
    <w:rsid w:val="30A7388F"/>
    <w:rsid w:val="30AF67B7"/>
    <w:rsid w:val="30C260BE"/>
    <w:rsid w:val="30D71BD3"/>
    <w:rsid w:val="30EF17A7"/>
    <w:rsid w:val="30F740C9"/>
    <w:rsid w:val="31131B2A"/>
    <w:rsid w:val="31213653"/>
    <w:rsid w:val="313071E7"/>
    <w:rsid w:val="314D4952"/>
    <w:rsid w:val="31654002"/>
    <w:rsid w:val="3179770E"/>
    <w:rsid w:val="31837AE9"/>
    <w:rsid w:val="31875822"/>
    <w:rsid w:val="31A62D3E"/>
    <w:rsid w:val="32017C36"/>
    <w:rsid w:val="32242098"/>
    <w:rsid w:val="322A6636"/>
    <w:rsid w:val="324F516F"/>
    <w:rsid w:val="32507DC0"/>
    <w:rsid w:val="32584DFE"/>
    <w:rsid w:val="327C34EA"/>
    <w:rsid w:val="32DB0A36"/>
    <w:rsid w:val="32E273D8"/>
    <w:rsid w:val="32E36F4F"/>
    <w:rsid w:val="330F6E8C"/>
    <w:rsid w:val="331133DF"/>
    <w:rsid w:val="33181E14"/>
    <w:rsid w:val="33193F1C"/>
    <w:rsid w:val="332B0891"/>
    <w:rsid w:val="333E4A60"/>
    <w:rsid w:val="33541EA5"/>
    <w:rsid w:val="33631F1F"/>
    <w:rsid w:val="336E21D1"/>
    <w:rsid w:val="33CF0B77"/>
    <w:rsid w:val="33D211A4"/>
    <w:rsid w:val="33D87DC8"/>
    <w:rsid w:val="340236CB"/>
    <w:rsid w:val="34101A25"/>
    <w:rsid w:val="3432038D"/>
    <w:rsid w:val="34324123"/>
    <w:rsid w:val="345930EE"/>
    <w:rsid w:val="3461567A"/>
    <w:rsid w:val="346E19E5"/>
    <w:rsid w:val="349A68FF"/>
    <w:rsid w:val="34D9146E"/>
    <w:rsid w:val="34F27139"/>
    <w:rsid w:val="35055221"/>
    <w:rsid w:val="35114650"/>
    <w:rsid w:val="3551094B"/>
    <w:rsid w:val="35593733"/>
    <w:rsid w:val="35757E72"/>
    <w:rsid w:val="357F25C0"/>
    <w:rsid w:val="358E5F0D"/>
    <w:rsid w:val="35937A21"/>
    <w:rsid w:val="35962802"/>
    <w:rsid w:val="35A32EE1"/>
    <w:rsid w:val="35C77017"/>
    <w:rsid w:val="35DD4F4A"/>
    <w:rsid w:val="35F01D35"/>
    <w:rsid w:val="35F53B79"/>
    <w:rsid w:val="35F5615B"/>
    <w:rsid w:val="36121BBD"/>
    <w:rsid w:val="361456B6"/>
    <w:rsid w:val="365F607D"/>
    <w:rsid w:val="367F6C78"/>
    <w:rsid w:val="36BB32E3"/>
    <w:rsid w:val="36BC5E11"/>
    <w:rsid w:val="36DE775F"/>
    <w:rsid w:val="36F315AD"/>
    <w:rsid w:val="370D08D5"/>
    <w:rsid w:val="37872694"/>
    <w:rsid w:val="37BB7C28"/>
    <w:rsid w:val="37BD3011"/>
    <w:rsid w:val="37CA09BA"/>
    <w:rsid w:val="37DF48A2"/>
    <w:rsid w:val="37FD514F"/>
    <w:rsid w:val="38124090"/>
    <w:rsid w:val="381E304F"/>
    <w:rsid w:val="382503DF"/>
    <w:rsid w:val="382A4658"/>
    <w:rsid w:val="38330D07"/>
    <w:rsid w:val="38363614"/>
    <w:rsid w:val="383B5647"/>
    <w:rsid w:val="383F7E4C"/>
    <w:rsid w:val="385F131A"/>
    <w:rsid w:val="386E5A8B"/>
    <w:rsid w:val="38815F7C"/>
    <w:rsid w:val="388A6A2D"/>
    <w:rsid w:val="38F46418"/>
    <w:rsid w:val="391E4ADB"/>
    <w:rsid w:val="39300E17"/>
    <w:rsid w:val="39392AB2"/>
    <w:rsid w:val="394B36E5"/>
    <w:rsid w:val="395F2A8A"/>
    <w:rsid w:val="39603281"/>
    <w:rsid w:val="397E584F"/>
    <w:rsid w:val="398E0253"/>
    <w:rsid w:val="399767C9"/>
    <w:rsid w:val="39B01414"/>
    <w:rsid w:val="39DF08A8"/>
    <w:rsid w:val="39EB39EE"/>
    <w:rsid w:val="3A511FC3"/>
    <w:rsid w:val="3A67349C"/>
    <w:rsid w:val="3A690C35"/>
    <w:rsid w:val="3AB17D7F"/>
    <w:rsid w:val="3ABA7B62"/>
    <w:rsid w:val="3ABE2371"/>
    <w:rsid w:val="3ACA2974"/>
    <w:rsid w:val="3B09711D"/>
    <w:rsid w:val="3B156995"/>
    <w:rsid w:val="3B215B95"/>
    <w:rsid w:val="3B315D65"/>
    <w:rsid w:val="3B3F2432"/>
    <w:rsid w:val="3B41017E"/>
    <w:rsid w:val="3B435081"/>
    <w:rsid w:val="3B4C3E36"/>
    <w:rsid w:val="3B6E37A3"/>
    <w:rsid w:val="3B762FEF"/>
    <w:rsid w:val="3BB1493D"/>
    <w:rsid w:val="3BB20A57"/>
    <w:rsid w:val="3BC57388"/>
    <w:rsid w:val="3BEA50D4"/>
    <w:rsid w:val="3C2A00A7"/>
    <w:rsid w:val="3C553068"/>
    <w:rsid w:val="3C587137"/>
    <w:rsid w:val="3C5D3FEF"/>
    <w:rsid w:val="3C626B82"/>
    <w:rsid w:val="3C6D3C1F"/>
    <w:rsid w:val="3C770409"/>
    <w:rsid w:val="3D1A0DF3"/>
    <w:rsid w:val="3D3D7D40"/>
    <w:rsid w:val="3D3F3FB4"/>
    <w:rsid w:val="3D621CFC"/>
    <w:rsid w:val="3D6303C8"/>
    <w:rsid w:val="3D735165"/>
    <w:rsid w:val="3D7F1CBF"/>
    <w:rsid w:val="3DA15904"/>
    <w:rsid w:val="3DAA1DFD"/>
    <w:rsid w:val="3DBC28FF"/>
    <w:rsid w:val="3DC1316C"/>
    <w:rsid w:val="3DD86398"/>
    <w:rsid w:val="3DEB060E"/>
    <w:rsid w:val="3DF55FCD"/>
    <w:rsid w:val="3E1D472C"/>
    <w:rsid w:val="3E595C4A"/>
    <w:rsid w:val="3E982B8A"/>
    <w:rsid w:val="3EA146A1"/>
    <w:rsid w:val="3EAA5D19"/>
    <w:rsid w:val="3EAF13D0"/>
    <w:rsid w:val="3EB64792"/>
    <w:rsid w:val="3EBF3303"/>
    <w:rsid w:val="3EE15B0D"/>
    <w:rsid w:val="3EF75B87"/>
    <w:rsid w:val="3F28574C"/>
    <w:rsid w:val="3F295BCD"/>
    <w:rsid w:val="3F3C3F33"/>
    <w:rsid w:val="3F761B3C"/>
    <w:rsid w:val="3F8A1D18"/>
    <w:rsid w:val="3F8D261C"/>
    <w:rsid w:val="3FC40346"/>
    <w:rsid w:val="3FC821E1"/>
    <w:rsid w:val="3FF048DD"/>
    <w:rsid w:val="401A2AFF"/>
    <w:rsid w:val="403C17D4"/>
    <w:rsid w:val="40591B03"/>
    <w:rsid w:val="405B74B9"/>
    <w:rsid w:val="408E5BCD"/>
    <w:rsid w:val="4095786F"/>
    <w:rsid w:val="40A47F2C"/>
    <w:rsid w:val="40AE6AA9"/>
    <w:rsid w:val="40C309FA"/>
    <w:rsid w:val="410D4B8D"/>
    <w:rsid w:val="412317C5"/>
    <w:rsid w:val="412D6A1D"/>
    <w:rsid w:val="41495CAD"/>
    <w:rsid w:val="414F2229"/>
    <w:rsid w:val="416C4C1F"/>
    <w:rsid w:val="41785F92"/>
    <w:rsid w:val="417E2561"/>
    <w:rsid w:val="41D42FA4"/>
    <w:rsid w:val="41D50175"/>
    <w:rsid w:val="41DA467F"/>
    <w:rsid w:val="41EE0C9D"/>
    <w:rsid w:val="41F0527A"/>
    <w:rsid w:val="42431AC5"/>
    <w:rsid w:val="42481A2E"/>
    <w:rsid w:val="42BD4477"/>
    <w:rsid w:val="42C355FE"/>
    <w:rsid w:val="42CC585E"/>
    <w:rsid w:val="42E32505"/>
    <w:rsid w:val="42EC6E8C"/>
    <w:rsid w:val="43493F6F"/>
    <w:rsid w:val="436A798E"/>
    <w:rsid w:val="43726AB8"/>
    <w:rsid w:val="43877A2F"/>
    <w:rsid w:val="43C06F55"/>
    <w:rsid w:val="43F8364E"/>
    <w:rsid w:val="441705CA"/>
    <w:rsid w:val="4425044E"/>
    <w:rsid w:val="4460315C"/>
    <w:rsid w:val="449C74E4"/>
    <w:rsid w:val="44A13DD7"/>
    <w:rsid w:val="44B867E2"/>
    <w:rsid w:val="45095DAD"/>
    <w:rsid w:val="450D175B"/>
    <w:rsid w:val="45204125"/>
    <w:rsid w:val="452C24C8"/>
    <w:rsid w:val="453A7A0A"/>
    <w:rsid w:val="45423134"/>
    <w:rsid w:val="456140D5"/>
    <w:rsid w:val="45627886"/>
    <w:rsid w:val="45856B6A"/>
    <w:rsid w:val="45AA23B5"/>
    <w:rsid w:val="45B304C5"/>
    <w:rsid w:val="45B97A7C"/>
    <w:rsid w:val="45BC2CFF"/>
    <w:rsid w:val="45CE1611"/>
    <w:rsid w:val="45D803A1"/>
    <w:rsid w:val="45EB0613"/>
    <w:rsid w:val="45F02417"/>
    <w:rsid w:val="45F07852"/>
    <w:rsid w:val="45FD0F69"/>
    <w:rsid w:val="46121152"/>
    <w:rsid w:val="46190A6D"/>
    <w:rsid w:val="462330A5"/>
    <w:rsid w:val="462F5241"/>
    <w:rsid w:val="4656028E"/>
    <w:rsid w:val="46776131"/>
    <w:rsid w:val="4691342A"/>
    <w:rsid w:val="469512B9"/>
    <w:rsid w:val="46B701BE"/>
    <w:rsid w:val="46E83D08"/>
    <w:rsid w:val="46EA3166"/>
    <w:rsid w:val="46F328DE"/>
    <w:rsid w:val="46F715EF"/>
    <w:rsid w:val="470D2D75"/>
    <w:rsid w:val="472E09FB"/>
    <w:rsid w:val="47424D34"/>
    <w:rsid w:val="477B28AE"/>
    <w:rsid w:val="47AF1EEB"/>
    <w:rsid w:val="47C32017"/>
    <w:rsid w:val="47C81CC4"/>
    <w:rsid w:val="47DA0485"/>
    <w:rsid w:val="47E323E1"/>
    <w:rsid w:val="47EC1E04"/>
    <w:rsid w:val="48442138"/>
    <w:rsid w:val="48773D20"/>
    <w:rsid w:val="48A22262"/>
    <w:rsid w:val="48A71C5C"/>
    <w:rsid w:val="48B739F0"/>
    <w:rsid w:val="48B91CAE"/>
    <w:rsid w:val="48E07F6D"/>
    <w:rsid w:val="48E27082"/>
    <w:rsid w:val="48FE5D39"/>
    <w:rsid w:val="490D3A7F"/>
    <w:rsid w:val="491A5CAC"/>
    <w:rsid w:val="492A137C"/>
    <w:rsid w:val="495A3B66"/>
    <w:rsid w:val="498F5EAC"/>
    <w:rsid w:val="49B55B2A"/>
    <w:rsid w:val="49E8139C"/>
    <w:rsid w:val="49FC0A7F"/>
    <w:rsid w:val="4A136330"/>
    <w:rsid w:val="4A357F11"/>
    <w:rsid w:val="4A417B6C"/>
    <w:rsid w:val="4A495FBC"/>
    <w:rsid w:val="4A4F466B"/>
    <w:rsid w:val="4A577BD5"/>
    <w:rsid w:val="4A6C628F"/>
    <w:rsid w:val="4A724B56"/>
    <w:rsid w:val="4A9A588A"/>
    <w:rsid w:val="4AE00AE4"/>
    <w:rsid w:val="4AEE6732"/>
    <w:rsid w:val="4B012D63"/>
    <w:rsid w:val="4B3F6761"/>
    <w:rsid w:val="4B5B7BC8"/>
    <w:rsid w:val="4B60192E"/>
    <w:rsid w:val="4BD9634C"/>
    <w:rsid w:val="4BDA5DDF"/>
    <w:rsid w:val="4C1F092D"/>
    <w:rsid w:val="4C535E8D"/>
    <w:rsid w:val="4C54719F"/>
    <w:rsid w:val="4C8E78CB"/>
    <w:rsid w:val="4C9E1C0A"/>
    <w:rsid w:val="4CC7419F"/>
    <w:rsid w:val="4D205198"/>
    <w:rsid w:val="4D215994"/>
    <w:rsid w:val="4D260905"/>
    <w:rsid w:val="4D3C355B"/>
    <w:rsid w:val="4D4E3CA8"/>
    <w:rsid w:val="4D72783B"/>
    <w:rsid w:val="4D7771A9"/>
    <w:rsid w:val="4D941E3D"/>
    <w:rsid w:val="4D9C6AC7"/>
    <w:rsid w:val="4DAB2612"/>
    <w:rsid w:val="4DB5663C"/>
    <w:rsid w:val="4DCF6DC5"/>
    <w:rsid w:val="4DDA6187"/>
    <w:rsid w:val="4DE97F30"/>
    <w:rsid w:val="4DFE30AB"/>
    <w:rsid w:val="4E12570C"/>
    <w:rsid w:val="4E22329E"/>
    <w:rsid w:val="4E503BD6"/>
    <w:rsid w:val="4E86568C"/>
    <w:rsid w:val="4E885ADF"/>
    <w:rsid w:val="4EA430A5"/>
    <w:rsid w:val="4EC366B2"/>
    <w:rsid w:val="4F1349BB"/>
    <w:rsid w:val="4F1540D8"/>
    <w:rsid w:val="4F1E090E"/>
    <w:rsid w:val="4F2B77B8"/>
    <w:rsid w:val="4F361FCA"/>
    <w:rsid w:val="4F4161E4"/>
    <w:rsid w:val="4F425C39"/>
    <w:rsid w:val="4F442C09"/>
    <w:rsid w:val="4F4805D8"/>
    <w:rsid w:val="4F6A1539"/>
    <w:rsid w:val="4F6E599E"/>
    <w:rsid w:val="4F7E6FE1"/>
    <w:rsid w:val="4F7F0A93"/>
    <w:rsid w:val="4FA07ACF"/>
    <w:rsid w:val="4FA22F78"/>
    <w:rsid w:val="4FAE599B"/>
    <w:rsid w:val="4FE50505"/>
    <w:rsid w:val="4FEB6940"/>
    <w:rsid w:val="500C526F"/>
    <w:rsid w:val="501531D4"/>
    <w:rsid w:val="501B7FF3"/>
    <w:rsid w:val="50392C9E"/>
    <w:rsid w:val="5058284A"/>
    <w:rsid w:val="50817D9E"/>
    <w:rsid w:val="509730F6"/>
    <w:rsid w:val="50CD373A"/>
    <w:rsid w:val="50F05FB4"/>
    <w:rsid w:val="50FA1EE4"/>
    <w:rsid w:val="51187157"/>
    <w:rsid w:val="512A4DAC"/>
    <w:rsid w:val="512E3F20"/>
    <w:rsid w:val="514025C2"/>
    <w:rsid w:val="51415081"/>
    <w:rsid w:val="51670C86"/>
    <w:rsid w:val="516B67E4"/>
    <w:rsid w:val="517308A3"/>
    <w:rsid w:val="51BC3FB9"/>
    <w:rsid w:val="51BD42B9"/>
    <w:rsid w:val="51DA3423"/>
    <w:rsid w:val="520352FF"/>
    <w:rsid w:val="525C77AD"/>
    <w:rsid w:val="527714FE"/>
    <w:rsid w:val="52CB6AB7"/>
    <w:rsid w:val="53053B58"/>
    <w:rsid w:val="53280B8B"/>
    <w:rsid w:val="535422C3"/>
    <w:rsid w:val="535E7C62"/>
    <w:rsid w:val="536A62F5"/>
    <w:rsid w:val="537C2A8E"/>
    <w:rsid w:val="538D0602"/>
    <w:rsid w:val="53AC5A5E"/>
    <w:rsid w:val="53B70C90"/>
    <w:rsid w:val="53C47EB5"/>
    <w:rsid w:val="53D42363"/>
    <w:rsid w:val="53D452A7"/>
    <w:rsid w:val="53DA61C0"/>
    <w:rsid w:val="53DE067D"/>
    <w:rsid w:val="53E81B63"/>
    <w:rsid w:val="53F20270"/>
    <w:rsid w:val="54154BD3"/>
    <w:rsid w:val="54227888"/>
    <w:rsid w:val="5423514B"/>
    <w:rsid w:val="547C78D8"/>
    <w:rsid w:val="548B2E18"/>
    <w:rsid w:val="548E1056"/>
    <w:rsid w:val="54A748C4"/>
    <w:rsid w:val="54B27512"/>
    <w:rsid w:val="54C12D2B"/>
    <w:rsid w:val="54E46853"/>
    <w:rsid w:val="54FD4A20"/>
    <w:rsid w:val="54FD6540"/>
    <w:rsid w:val="55007314"/>
    <w:rsid w:val="55252445"/>
    <w:rsid w:val="55337021"/>
    <w:rsid w:val="55484AA9"/>
    <w:rsid w:val="55C930E3"/>
    <w:rsid w:val="55D54100"/>
    <w:rsid w:val="55DD3EA8"/>
    <w:rsid w:val="55E27BD2"/>
    <w:rsid w:val="55EA067F"/>
    <w:rsid w:val="560B1277"/>
    <w:rsid w:val="562A1AC4"/>
    <w:rsid w:val="56307C6D"/>
    <w:rsid w:val="56871F1B"/>
    <w:rsid w:val="56920653"/>
    <w:rsid w:val="569351A7"/>
    <w:rsid w:val="56D100BA"/>
    <w:rsid w:val="56DF25B2"/>
    <w:rsid w:val="56F8657A"/>
    <w:rsid w:val="571517CC"/>
    <w:rsid w:val="57411CBC"/>
    <w:rsid w:val="57526B0B"/>
    <w:rsid w:val="57541E27"/>
    <w:rsid w:val="57591BFE"/>
    <w:rsid w:val="579D2942"/>
    <w:rsid w:val="57B80B14"/>
    <w:rsid w:val="57B954A8"/>
    <w:rsid w:val="582C0C72"/>
    <w:rsid w:val="58300E69"/>
    <w:rsid w:val="583E0E08"/>
    <w:rsid w:val="587670B6"/>
    <w:rsid w:val="58773C9B"/>
    <w:rsid w:val="58A30D9F"/>
    <w:rsid w:val="58B823FF"/>
    <w:rsid w:val="58E30340"/>
    <w:rsid w:val="58E671CC"/>
    <w:rsid w:val="58EF3D11"/>
    <w:rsid w:val="58FC566A"/>
    <w:rsid w:val="590134AD"/>
    <w:rsid w:val="59017846"/>
    <w:rsid w:val="59694342"/>
    <w:rsid w:val="597100BA"/>
    <w:rsid w:val="59896335"/>
    <w:rsid w:val="59A5592C"/>
    <w:rsid w:val="59BC2425"/>
    <w:rsid w:val="59E207F5"/>
    <w:rsid w:val="59E225E6"/>
    <w:rsid w:val="59FC46D4"/>
    <w:rsid w:val="5A0F4B54"/>
    <w:rsid w:val="5A1231A4"/>
    <w:rsid w:val="5A2C7B7B"/>
    <w:rsid w:val="5A4F49AC"/>
    <w:rsid w:val="5A56725A"/>
    <w:rsid w:val="5A701882"/>
    <w:rsid w:val="5AA92084"/>
    <w:rsid w:val="5ADD4B40"/>
    <w:rsid w:val="5B1C7651"/>
    <w:rsid w:val="5B7E7D7F"/>
    <w:rsid w:val="5B816660"/>
    <w:rsid w:val="5BAC2D60"/>
    <w:rsid w:val="5BD74EFB"/>
    <w:rsid w:val="5BD82228"/>
    <w:rsid w:val="5BEF5891"/>
    <w:rsid w:val="5C305E78"/>
    <w:rsid w:val="5C341876"/>
    <w:rsid w:val="5C3B3ED2"/>
    <w:rsid w:val="5C5475A4"/>
    <w:rsid w:val="5C563A7F"/>
    <w:rsid w:val="5C8913D8"/>
    <w:rsid w:val="5C9F636D"/>
    <w:rsid w:val="5CBD137A"/>
    <w:rsid w:val="5CBD345C"/>
    <w:rsid w:val="5CC853A2"/>
    <w:rsid w:val="5CCF3DB6"/>
    <w:rsid w:val="5CE60B12"/>
    <w:rsid w:val="5CEC1222"/>
    <w:rsid w:val="5CF026EB"/>
    <w:rsid w:val="5CF857E1"/>
    <w:rsid w:val="5D1733CD"/>
    <w:rsid w:val="5D1A3B8C"/>
    <w:rsid w:val="5D283530"/>
    <w:rsid w:val="5D380D37"/>
    <w:rsid w:val="5D4E45C7"/>
    <w:rsid w:val="5D57209B"/>
    <w:rsid w:val="5D574E56"/>
    <w:rsid w:val="5D5C4563"/>
    <w:rsid w:val="5D5F752F"/>
    <w:rsid w:val="5D6B3CB7"/>
    <w:rsid w:val="5D997C76"/>
    <w:rsid w:val="5DAA5C04"/>
    <w:rsid w:val="5DB378D1"/>
    <w:rsid w:val="5DBA6335"/>
    <w:rsid w:val="5DBB068B"/>
    <w:rsid w:val="5DE63317"/>
    <w:rsid w:val="5DEC343C"/>
    <w:rsid w:val="5E0637D1"/>
    <w:rsid w:val="5E1209AE"/>
    <w:rsid w:val="5E3612F4"/>
    <w:rsid w:val="5E3824F0"/>
    <w:rsid w:val="5EC273B5"/>
    <w:rsid w:val="5EFD3692"/>
    <w:rsid w:val="5F0C364D"/>
    <w:rsid w:val="5F2B1499"/>
    <w:rsid w:val="5F330F8D"/>
    <w:rsid w:val="5F3E7028"/>
    <w:rsid w:val="5F41218D"/>
    <w:rsid w:val="5F427038"/>
    <w:rsid w:val="5F4F035E"/>
    <w:rsid w:val="5F9A374F"/>
    <w:rsid w:val="5FA7176D"/>
    <w:rsid w:val="5FB94210"/>
    <w:rsid w:val="5FE26043"/>
    <w:rsid w:val="601E0C25"/>
    <w:rsid w:val="605F2A36"/>
    <w:rsid w:val="607B4974"/>
    <w:rsid w:val="608C6DC0"/>
    <w:rsid w:val="60C9755B"/>
    <w:rsid w:val="610E5ED6"/>
    <w:rsid w:val="61115E41"/>
    <w:rsid w:val="61180E75"/>
    <w:rsid w:val="611F0A30"/>
    <w:rsid w:val="613C2792"/>
    <w:rsid w:val="61563158"/>
    <w:rsid w:val="615E08D9"/>
    <w:rsid w:val="61794568"/>
    <w:rsid w:val="61934454"/>
    <w:rsid w:val="61E40015"/>
    <w:rsid w:val="61F77629"/>
    <w:rsid w:val="620269E0"/>
    <w:rsid w:val="6225609F"/>
    <w:rsid w:val="623E636D"/>
    <w:rsid w:val="62502789"/>
    <w:rsid w:val="625142AB"/>
    <w:rsid w:val="62642088"/>
    <w:rsid w:val="626B6C40"/>
    <w:rsid w:val="629D530F"/>
    <w:rsid w:val="62B91386"/>
    <w:rsid w:val="62C5486B"/>
    <w:rsid w:val="62DB4335"/>
    <w:rsid w:val="62DD2757"/>
    <w:rsid w:val="62E5333C"/>
    <w:rsid w:val="63191E2D"/>
    <w:rsid w:val="632546B7"/>
    <w:rsid w:val="633D4ACE"/>
    <w:rsid w:val="63577DA0"/>
    <w:rsid w:val="63716F1C"/>
    <w:rsid w:val="637E67C8"/>
    <w:rsid w:val="63C01F81"/>
    <w:rsid w:val="63D54199"/>
    <w:rsid w:val="63DD2F45"/>
    <w:rsid w:val="63EC6625"/>
    <w:rsid w:val="63EF11BD"/>
    <w:rsid w:val="640A27C6"/>
    <w:rsid w:val="642F7D66"/>
    <w:rsid w:val="64431F38"/>
    <w:rsid w:val="6455464F"/>
    <w:rsid w:val="649D462B"/>
    <w:rsid w:val="64A83FAA"/>
    <w:rsid w:val="64D108CA"/>
    <w:rsid w:val="64F83BF5"/>
    <w:rsid w:val="650A65DA"/>
    <w:rsid w:val="6592045D"/>
    <w:rsid w:val="65AD4E99"/>
    <w:rsid w:val="65B449CC"/>
    <w:rsid w:val="65D67CCA"/>
    <w:rsid w:val="65F14225"/>
    <w:rsid w:val="65F912E3"/>
    <w:rsid w:val="66482F5C"/>
    <w:rsid w:val="665E0D66"/>
    <w:rsid w:val="666054C7"/>
    <w:rsid w:val="66A84D85"/>
    <w:rsid w:val="66C803AF"/>
    <w:rsid w:val="66E068C3"/>
    <w:rsid w:val="66EE25E7"/>
    <w:rsid w:val="674C0B64"/>
    <w:rsid w:val="676C54E3"/>
    <w:rsid w:val="67953E06"/>
    <w:rsid w:val="67954133"/>
    <w:rsid w:val="67980774"/>
    <w:rsid w:val="67994867"/>
    <w:rsid w:val="67BF5EE8"/>
    <w:rsid w:val="67C4365A"/>
    <w:rsid w:val="67D04751"/>
    <w:rsid w:val="67DE4AC6"/>
    <w:rsid w:val="68274B30"/>
    <w:rsid w:val="688020AE"/>
    <w:rsid w:val="68837C1B"/>
    <w:rsid w:val="68963F7C"/>
    <w:rsid w:val="68B87FDE"/>
    <w:rsid w:val="68C215D1"/>
    <w:rsid w:val="68C82D11"/>
    <w:rsid w:val="68CA230F"/>
    <w:rsid w:val="68D169DA"/>
    <w:rsid w:val="69240992"/>
    <w:rsid w:val="694C2813"/>
    <w:rsid w:val="69693F04"/>
    <w:rsid w:val="696F335F"/>
    <w:rsid w:val="697A0722"/>
    <w:rsid w:val="69B161DA"/>
    <w:rsid w:val="69BC6452"/>
    <w:rsid w:val="6A22122F"/>
    <w:rsid w:val="6A32198C"/>
    <w:rsid w:val="6A500431"/>
    <w:rsid w:val="6A6F4723"/>
    <w:rsid w:val="6A822B6C"/>
    <w:rsid w:val="6AC221BD"/>
    <w:rsid w:val="6ACC2091"/>
    <w:rsid w:val="6B035FB7"/>
    <w:rsid w:val="6B1F7A12"/>
    <w:rsid w:val="6B237B15"/>
    <w:rsid w:val="6B44359B"/>
    <w:rsid w:val="6B766F1C"/>
    <w:rsid w:val="6B93011E"/>
    <w:rsid w:val="6B975D71"/>
    <w:rsid w:val="6BA772D3"/>
    <w:rsid w:val="6BCE2DA0"/>
    <w:rsid w:val="6BEA1C0A"/>
    <w:rsid w:val="6C0632B8"/>
    <w:rsid w:val="6C4564F4"/>
    <w:rsid w:val="6C4714A0"/>
    <w:rsid w:val="6C491E2A"/>
    <w:rsid w:val="6C6E457B"/>
    <w:rsid w:val="6C7678CD"/>
    <w:rsid w:val="6C7E1EB1"/>
    <w:rsid w:val="6CDF1422"/>
    <w:rsid w:val="6D046354"/>
    <w:rsid w:val="6D4E3696"/>
    <w:rsid w:val="6D4F2026"/>
    <w:rsid w:val="6D570F67"/>
    <w:rsid w:val="6D671D17"/>
    <w:rsid w:val="6D76706C"/>
    <w:rsid w:val="6D7C7465"/>
    <w:rsid w:val="6D7D283D"/>
    <w:rsid w:val="6D850A0C"/>
    <w:rsid w:val="6DD01488"/>
    <w:rsid w:val="6DD601DC"/>
    <w:rsid w:val="6DD75D38"/>
    <w:rsid w:val="6DEB7FC4"/>
    <w:rsid w:val="6E183C5F"/>
    <w:rsid w:val="6E4C6D7A"/>
    <w:rsid w:val="6E6404DD"/>
    <w:rsid w:val="6E6973D5"/>
    <w:rsid w:val="6E7C2C85"/>
    <w:rsid w:val="6E9654E7"/>
    <w:rsid w:val="6E996C74"/>
    <w:rsid w:val="6EA51191"/>
    <w:rsid w:val="6EEB5E5D"/>
    <w:rsid w:val="6EF42AB9"/>
    <w:rsid w:val="6F012831"/>
    <w:rsid w:val="6F2D5352"/>
    <w:rsid w:val="6F305EEE"/>
    <w:rsid w:val="6F637B6F"/>
    <w:rsid w:val="6F8B1430"/>
    <w:rsid w:val="6FD044F3"/>
    <w:rsid w:val="6FD4217F"/>
    <w:rsid w:val="6FDC1F0D"/>
    <w:rsid w:val="700614A6"/>
    <w:rsid w:val="703867A5"/>
    <w:rsid w:val="703868BF"/>
    <w:rsid w:val="70504738"/>
    <w:rsid w:val="70592EF0"/>
    <w:rsid w:val="706B4BA5"/>
    <w:rsid w:val="709A603A"/>
    <w:rsid w:val="716456F4"/>
    <w:rsid w:val="71874BD0"/>
    <w:rsid w:val="718C1766"/>
    <w:rsid w:val="71AD2BCF"/>
    <w:rsid w:val="71C725FD"/>
    <w:rsid w:val="71CA7B0F"/>
    <w:rsid w:val="71D140BB"/>
    <w:rsid w:val="71E47BF1"/>
    <w:rsid w:val="71E7716B"/>
    <w:rsid w:val="71F51C85"/>
    <w:rsid w:val="71FE7B20"/>
    <w:rsid w:val="720B466B"/>
    <w:rsid w:val="721B01A2"/>
    <w:rsid w:val="72415892"/>
    <w:rsid w:val="72560B9A"/>
    <w:rsid w:val="728C394E"/>
    <w:rsid w:val="72B4502C"/>
    <w:rsid w:val="72C8126E"/>
    <w:rsid w:val="72E44C85"/>
    <w:rsid w:val="72EC5C12"/>
    <w:rsid w:val="72EF72C6"/>
    <w:rsid w:val="733828E0"/>
    <w:rsid w:val="733B2EEA"/>
    <w:rsid w:val="736327EE"/>
    <w:rsid w:val="73834C45"/>
    <w:rsid w:val="73990ED4"/>
    <w:rsid w:val="739D4FC8"/>
    <w:rsid w:val="73A47BEC"/>
    <w:rsid w:val="73A60F1A"/>
    <w:rsid w:val="73D55235"/>
    <w:rsid w:val="73D67E87"/>
    <w:rsid w:val="73E509E6"/>
    <w:rsid w:val="7402319A"/>
    <w:rsid w:val="740A5ED5"/>
    <w:rsid w:val="74230A2F"/>
    <w:rsid w:val="746A12C7"/>
    <w:rsid w:val="748C00BE"/>
    <w:rsid w:val="74920DC4"/>
    <w:rsid w:val="74BA4E0A"/>
    <w:rsid w:val="74C038C1"/>
    <w:rsid w:val="74F0145D"/>
    <w:rsid w:val="74FF5E0D"/>
    <w:rsid w:val="751269CE"/>
    <w:rsid w:val="753F38E7"/>
    <w:rsid w:val="75667F9C"/>
    <w:rsid w:val="75A41F26"/>
    <w:rsid w:val="75CE129E"/>
    <w:rsid w:val="75F01E4E"/>
    <w:rsid w:val="760D339B"/>
    <w:rsid w:val="7616735A"/>
    <w:rsid w:val="761E7014"/>
    <w:rsid w:val="762D0C65"/>
    <w:rsid w:val="763754C8"/>
    <w:rsid w:val="766235E0"/>
    <w:rsid w:val="76651293"/>
    <w:rsid w:val="7667091F"/>
    <w:rsid w:val="767828B3"/>
    <w:rsid w:val="76C11051"/>
    <w:rsid w:val="76C971EC"/>
    <w:rsid w:val="76E915BD"/>
    <w:rsid w:val="76ED398A"/>
    <w:rsid w:val="770D50F9"/>
    <w:rsid w:val="775327A5"/>
    <w:rsid w:val="77604C4D"/>
    <w:rsid w:val="77734EB5"/>
    <w:rsid w:val="77D82E9A"/>
    <w:rsid w:val="77DA6059"/>
    <w:rsid w:val="77EA4560"/>
    <w:rsid w:val="780C46A8"/>
    <w:rsid w:val="78235244"/>
    <w:rsid w:val="784A3AB0"/>
    <w:rsid w:val="7865777F"/>
    <w:rsid w:val="787B651B"/>
    <w:rsid w:val="78BE105C"/>
    <w:rsid w:val="78CE3512"/>
    <w:rsid w:val="78EE7E81"/>
    <w:rsid w:val="790C0CE0"/>
    <w:rsid w:val="791C1A3E"/>
    <w:rsid w:val="79316320"/>
    <w:rsid w:val="79413D96"/>
    <w:rsid w:val="79562ADF"/>
    <w:rsid w:val="795656BF"/>
    <w:rsid w:val="79673224"/>
    <w:rsid w:val="79AB2C72"/>
    <w:rsid w:val="79D4196A"/>
    <w:rsid w:val="79F4048F"/>
    <w:rsid w:val="7A2651FA"/>
    <w:rsid w:val="7A341AF0"/>
    <w:rsid w:val="7A5B776E"/>
    <w:rsid w:val="7A6907D3"/>
    <w:rsid w:val="7A921AB0"/>
    <w:rsid w:val="7AA151D7"/>
    <w:rsid w:val="7AAA2BBC"/>
    <w:rsid w:val="7AB60CE8"/>
    <w:rsid w:val="7ABB1561"/>
    <w:rsid w:val="7AC41D6D"/>
    <w:rsid w:val="7ACD714D"/>
    <w:rsid w:val="7AE0162D"/>
    <w:rsid w:val="7AF25553"/>
    <w:rsid w:val="7AFF36B0"/>
    <w:rsid w:val="7B3C7542"/>
    <w:rsid w:val="7B4C20D4"/>
    <w:rsid w:val="7B835059"/>
    <w:rsid w:val="7B8B2666"/>
    <w:rsid w:val="7B9E79D4"/>
    <w:rsid w:val="7BD101A2"/>
    <w:rsid w:val="7BFD406E"/>
    <w:rsid w:val="7C2A4594"/>
    <w:rsid w:val="7C2E2DBC"/>
    <w:rsid w:val="7C334505"/>
    <w:rsid w:val="7C3B1C30"/>
    <w:rsid w:val="7C5C5AEA"/>
    <w:rsid w:val="7C612772"/>
    <w:rsid w:val="7C776A1F"/>
    <w:rsid w:val="7C8E28FE"/>
    <w:rsid w:val="7CB008F6"/>
    <w:rsid w:val="7CC92B31"/>
    <w:rsid w:val="7CE8769C"/>
    <w:rsid w:val="7CFC1461"/>
    <w:rsid w:val="7D2C1B37"/>
    <w:rsid w:val="7D3207F3"/>
    <w:rsid w:val="7D4A6382"/>
    <w:rsid w:val="7D4E5942"/>
    <w:rsid w:val="7DA72ACB"/>
    <w:rsid w:val="7DA81C67"/>
    <w:rsid w:val="7DBD0F09"/>
    <w:rsid w:val="7DD9530A"/>
    <w:rsid w:val="7DE54FA5"/>
    <w:rsid w:val="7E313031"/>
    <w:rsid w:val="7E770E6C"/>
    <w:rsid w:val="7EA92B7A"/>
    <w:rsid w:val="7ED5596B"/>
    <w:rsid w:val="7ED90694"/>
    <w:rsid w:val="7F151A0B"/>
    <w:rsid w:val="7F224422"/>
    <w:rsid w:val="7F5A66C1"/>
    <w:rsid w:val="7F70567B"/>
    <w:rsid w:val="7F7C6C22"/>
    <w:rsid w:val="7FB3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DC21E"/>
  <w15:chartTrackingRefBased/>
  <w15:docId w15:val="{342CA9FA-F0C0-4425-9689-11C1F3A9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character" w:styleId="a9">
    <w:name w:val="Hyperlink"/>
    <w:rPr>
      <w:color w:val="0000CC"/>
      <w:u w:val="single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微软中国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  海  建  筑  科  学  研  究  院  检  测  站</dc:title>
  <dc:subject/>
  <dc:creator>USER</dc:creator>
  <cp:keywords/>
  <cp:lastModifiedBy>Slouch UniQ</cp:lastModifiedBy>
  <cp:revision>3</cp:revision>
  <cp:lastPrinted>2022-10-26T09:02:00Z</cp:lastPrinted>
  <dcterms:created xsi:type="dcterms:W3CDTF">2026-06-09T02:16:00Z</dcterms:created>
  <dcterms:modified xsi:type="dcterms:W3CDTF">2026-06-09T02:17:00Z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5F229937E96A447E8AEED357740A85FB_13</vt:lpwstr>
  </property>
  <property fmtid="{D5CDD505-2E9C-101B-9397-08002B2CF9AE}" pid="4" name="KSOTemplateDocerSaveRecord">
    <vt:lpwstr>eyJoZGlkIjoiOTIxNzU2ZTgxNTY2NjE4ZDg0MTJjZjk0YTFmMjE4NmYiLCJ1c2VySWQiOiIxMTU4OTMwMzA1In0=</vt:lpwstr>
  </property>
</Properties>
</file>